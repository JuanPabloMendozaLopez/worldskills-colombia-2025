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B6645" w14:textId="4BAFF73F" w:rsidR="006E6145" w:rsidRPr="00976BBD" w:rsidRDefault="00A31481" w:rsidP="006E6145">
      <w:pPr>
        <w:pStyle w:val="Ttulo"/>
        <w:ind w:right="-1"/>
        <w:rPr>
          <w:color w:val="1F3864" w:themeColor="accent5" w:themeShade="80"/>
          <w:lang w:val="es-CO"/>
        </w:rPr>
      </w:pPr>
      <w:bookmarkStart w:id="0" w:name="_Toc386117270"/>
      <w:bookmarkStart w:id="1" w:name="_Toc386117477"/>
      <w:r w:rsidRPr="00976BBD">
        <w:rPr>
          <w:color w:val="1F3864" w:themeColor="accent5" w:themeShade="80"/>
          <w:lang w:val="es-CO"/>
        </w:rPr>
        <w:t>Proyecto Prueba</w:t>
      </w:r>
    </w:p>
    <w:p w14:paraId="7D354C52" w14:textId="0ADE124F" w:rsidR="001E53D7" w:rsidRDefault="00CB1A7E" w:rsidP="006E6145">
      <w:pPr>
        <w:pStyle w:val="Subttulo"/>
        <w:ind w:right="-1"/>
        <w:rPr>
          <w:color w:val="BF8F00" w:themeColor="accent4" w:themeShade="BF"/>
          <w:lang w:val="es-CO"/>
        </w:rPr>
      </w:pPr>
      <w:r>
        <w:rPr>
          <w:color w:val="BF8F00" w:themeColor="accent4" w:themeShade="BF"/>
          <w:lang w:val="es-CO"/>
        </w:rPr>
        <w:t>Sesi</w:t>
      </w:r>
      <w:r w:rsidR="00301FC9">
        <w:rPr>
          <w:color w:val="BF8F00" w:themeColor="accent4" w:themeShade="BF"/>
          <w:lang w:val="es-CO"/>
        </w:rPr>
        <w:t>ó</w:t>
      </w:r>
      <w:r>
        <w:rPr>
          <w:color w:val="BF8F00" w:themeColor="accent4" w:themeShade="BF"/>
          <w:lang w:val="es-CO"/>
        </w:rPr>
        <w:t xml:space="preserve">n </w:t>
      </w:r>
      <w:r w:rsidR="00885B13">
        <w:rPr>
          <w:color w:val="BF8F00" w:themeColor="accent4" w:themeShade="BF"/>
          <w:lang w:val="es-CO"/>
        </w:rPr>
        <w:t>4</w:t>
      </w:r>
    </w:p>
    <w:p w14:paraId="663F44AC" w14:textId="371D6194" w:rsidR="00AE528B" w:rsidRPr="00CB1A7E" w:rsidRDefault="00BB3628" w:rsidP="006E6145">
      <w:pPr>
        <w:pStyle w:val="Subttulo"/>
        <w:ind w:right="-1"/>
        <w:rPr>
          <w:i w:val="0"/>
          <w:color w:val="806000" w:themeColor="accent4" w:themeShade="80"/>
          <w:lang w:val="es-CO"/>
        </w:rPr>
      </w:pPr>
      <w:r w:rsidRPr="00CB1A7E">
        <w:rPr>
          <w:color w:val="FFFFFF" w:themeColor="background1"/>
          <w:lang w:val="es-CO"/>
        </w:rPr>
        <w:br/>
      </w:r>
      <w:proofErr w:type="spellStart"/>
      <w:r w:rsidR="00CB1A7E" w:rsidRPr="00CB1A7E">
        <w:rPr>
          <w:color w:val="806000" w:themeColor="accent4" w:themeShade="80"/>
          <w:lang w:val="es-CO"/>
        </w:rPr>
        <w:t>It</w:t>
      </w:r>
      <w:proofErr w:type="spellEnd"/>
      <w:r w:rsidR="00CB1A7E" w:rsidRPr="00CB1A7E">
        <w:rPr>
          <w:color w:val="806000" w:themeColor="accent4" w:themeShade="80"/>
          <w:lang w:val="es-CO"/>
        </w:rPr>
        <w:t xml:space="preserve"> Soluciones de Software Para Nego</w:t>
      </w:r>
      <w:r w:rsidR="00CB1A7E">
        <w:rPr>
          <w:color w:val="806000" w:themeColor="accent4" w:themeShade="80"/>
          <w:lang w:val="es-CO"/>
        </w:rPr>
        <w:t>cios</w:t>
      </w:r>
    </w:p>
    <w:p w14:paraId="3AC9D7E0" w14:textId="6C6B75CD" w:rsidR="00453B91" w:rsidRPr="00CB1A7E" w:rsidRDefault="00453B91" w:rsidP="00453B91">
      <w:pPr>
        <w:rPr>
          <w:lang w:val="es-CO"/>
        </w:rPr>
      </w:pPr>
    </w:p>
    <w:p w14:paraId="68E4B64B" w14:textId="77777777" w:rsidR="00453B91" w:rsidRPr="00CB1A7E" w:rsidRDefault="00453B91" w:rsidP="00453B91">
      <w:pPr>
        <w:jc w:val="right"/>
        <w:rPr>
          <w:lang w:val="es-CO"/>
        </w:rPr>
      </w:pPr>
    </w:p>
    <w:p w14:paraId="0A784D23" w14:textId="77777777" w:rsidR="00453B91" w:rsidRPr="00CB1A7E" w:rsidRDefault="00453B91" w:rsidP="00453B91">
      <w:pPr>
        <w:jc w:val="right"/>
        <w:rPr>
          <w:lang w:val="es-CO"/>
        </w:rPr>
      </w:pPr>
    </w:p>
    <w:p w14:paraId="15EF72B1" w14:textId="77777777" w:rsidR="00453B91" w:rsidRPr="00CB1A7E" w:rsidRDefault="00453B91" w:rsidP="00453B91">
      <w:pPr>
        <w:rPr>
          <w:lang w:val="es-CO"/>
        </w:rPr>
      </w:pPr>
    </w:p>
    <w:p w14:paraId="5BC55B8A" w14:textId="77777777" w:rsidR="00453B91" w:rsidRPr="00CB1A7E" w:rsidRDefault="00453B91" w:rsidP="00453B91">
      <w:pPr>
        <w:rPr>
          <w:lang w:val="es-CO"/>
        </w:rPr>
      </w:pPr>
    </w:p>
    <w:p w14:paraId="16E407C3" w14:textId="77777777" w:rsidR="00453B91" w:rsidRPr="00CB1A7E" w:rsidRDefault="00453B91" w:rsidP="00453B91">
      <w:pPr>
        <w:rPr>
          <w:lang w:val="es-CO"/>
        </w:rPr>
      </w:pPr>
    </w:p>
    <w:p w14:paraId="3F703A80" w14:textId="77777777" w:rsidR="00453B91" w:rsidRPr="00CB1A7E" w:rsidRDefault="00453B91" w:rsidP="00453B91">
      <w:pPr>
        <w:rPr>
          <w:lang w:val="es-CO"/>
        </w:rPr>
      </w:pPr>
    </w:p>
    <w:p w14:paraId="27242A0C" w14:textId="77777777" w:rsidR="00453B91" w:rsidRPr="00CB1A7E" w:rsidRDefault="00453B91" w:rsidP="00453B91">
      <w:pPr>
        <w:rPr>
          <w:lang w:val="es-CO"/>
        </w:rPr>
      </w:pPr>
    </w:p>
    <w:p w14:paraId="5C6F8C5E" w14:textId="77777777" w:rsidR="00453B91" w:rsidRPr="00CB1A7E" w:rsidRDefault="00453B91" w:rsidP="00453B91">
      <w:pPr>
        <w:rPr>
          <w:lang w:val="es-CO"/>
        </w:rPr>
      </w:pPr>
    </w:p>
    <w:p w14:paraId="5757C435" w14:textId="77777777" w:rsidR="00453B91" w:rsidRPr="00CB1A7E" w:rsidRDefault="00453B91" w:rsidP="00453B91">
      <w:pPr>
        <w:rPr>
          <w:lang w:val="es-CO"/>
        </w:rPr>
      </w:pPr>
    </w:p>
    <w:p w14:paraId="25B0129F" w14:textId="77777777" w:rsidR="00453B91" w:rsidRPr="00CB1A7E" w:rsidRDefault="00453B91" w:rsidP="00453B91">
      <w:pPr>
        <w:rPr>
          <w:lang w:val="es-CO"/>
        </w:rPr>
      </w:pPr>
    </w:p>
    <w:p w14:paraId="6A3FD10A" w14:textId="77777777" w:rsidR="00453B91" w:rsidRPr="00CB1A7E" w:rsidRDefault="00453B91" w:rsidP="00453B91">
      <w:pPr>
        <w:rPr>
          <w:lang w:val="es-CO"/>
        </w:rPr>
      </w:pPr>
    </w:p>
    <w:p w14:paraId="0C96B7BB" w14:textId="77777777" w:rsidR="00453B91" w:rsidRPr="00CB1A7E" w:rsidRDefault="00453B91" w:rsidP="00453B91">
      <w:pPr>
        <w:rPr>
          <w:lang w:val="es-CO"/>
        </w:rPr>
      </w:pPr>
    </w:p>
    <w:p w14:paraId="35DCA5A9" w14:textId="77777777" w:rsidR="00453B91" w:rsidRPr="00CB1A7E" w:rsidRDefault="00453B91" w:rsidP="00453B91">
      <w:pPr>
        <w:rPr>
          <w:lang w:val="es-CO"/>
        </w:rPr>
      </w:pPr>
    </w:p>
    <w:p w14:paraId="6D0FBCB5" w14:textId="77777777" w:rsidR="00453B91" w:rsidRPr="00CB1A7E" w:rsidRDefault="00453B91" w:rsidP="00453B91">
      <w:pPr>
        <w:rPr>
          <w:lang w:val="es-CO"/>
        </w:rPr>
      </w:pPr>
    </w:p>
    <w:p w14:paraId="7090E73B" w14:textId="77777777" w:rsidR="00453B91" w:rsidRPr="00CB1A7E" w:rsidRDefault="00453B91" w:rsidP="00453B91">
      <w:pPr>
        <w:rPr>
          <w:lang w:val="es-CO"/>
        </w:rPr>
      </w:pPr>
    </w:p>
    <w:p w14:paraId="63D06A3C" w14:textId="77777777" w:rsidR="00453B91" w:rsidRPr="00CB1A7E" w:rsidRDefault="00453B91" w:rsidP="00453B91">
      <w:pPr>
        <w:rPr>
          <w:lang w:val="es-CO"/>
        </w:rPr>
      </w:pPr>
    </w:p>
    <w:p w14:paraId="068FA09B" w14:textId="77777777" w:rsidR="00453B91" w:rsidRPr="00CB1A7E" w:rsidRDefault="00453B91" w:rsidP="00453B91">
      <w:pPr>
        <w:rPr>
          <w:lang w:val="es-CO"/>
        </w:rPr>
      </w:pPr>
    </w:p>
    <w:p w14:paraId="5A22C285" w14:textId="77777777" w:rsidR="00453B91" w:rsidRPr="00CB1A7E" w:rsidRDefault="00453B91" w:rsidP="00453B91">
      <w:pPr>
        <w:rPr>
          <w:lang w:val="es-CO"/>
        </w:rPr>
      </w:pPr>
    </w:p>
    <w:p w14:paraId="03B66199" w14:textId="77777777" w:rsidR="00453B91" w:rsidRPr="00CB1A7E" w:rsidRDefault="00453B91" w:rsidP="00453B91">
      <w:pPr>
        <w:rPr>
          <w:lang w:val="es-CO"/>
        </w:rPr>
      </w:pPr>
    </w:p>
    <w:p w14:paraId="31313D0B" w14:textId="77777777" w:rsidR="00453B91" w:rsidRPr="00CB1A7E" w:rsidRDefault="00453B91" w:rsidP="00453B91">
      <w:pPr>
        <w:rPr>
          <w:lang w:val="es-CO"/>
        </w:rPr>
      </w:pPr>
    </w:p>
    <w:p w14:paraId="13FDD3DE" w14:textId="77777777" w:rsidR="00453B91" w:rsidRPr="00CB1A7E" w:rsidRDefault="00453B91" w:rsidP="00453B91">
      <w:pPr>
        <w:rPr>
          <w:lang w:val="es-CO"/>
        </w:rPr>
      </w:pPr>
    </w:p>
    <w:p w14:paraId="54020523" w14:textId="77777777" w:rsidR="00453B91" w:rsidRPr="00CB1A7E" w:rsidRDefault="00453B91" w:rsidP="00453B91">
      <w:pPr>
        <w:rPr>
          <w:lang w:val="es-CO"/>
        </w:rPr>
      </w:pPr>
    </w:p>
    <w:p w14:paraId="510421CE" w14:textId="77777777" w:rsidR="00453B91" w:rsidRPr="00CB1A7E" w:rsidRDefault="00453B91" w:rsidP="00453B91">
      <w:pPr>
        <w:rPr>
          <w:lang w:val="es-CO"/>
        </w:rPr>
      </w:pPr>
    </w:p>
    <w:p w14:paraId="410467B9" w14:textId="77777777" w:rsidR="00453B91" w:rsidRPr="00CB1A7E" w:rsidRDefault="00453B91" w:rsidP="00453B91">
      <w:pPr>
        <w:rPr>
          <w:lang w:val="es-CO"/>
        </w:rPr>
      </w:pPr>
    </w:p>
    <w:p w14:paraId="2565954A" w14:textId="77777777" w:rsidR="00453B91" w:rsidRPr="00CB1A7E" w:rsidRDefault="00453B91" w:rsidP="00453B91">
      <w:pPr>
        <w:rPr>
          <w:lang w:val="es-CO"/>
        </w:rPr>
      </w:pPr>
    </w:p>
    <w:p w14:paraId="05C248F4" w14:textId="77777777" w:rsidR="00453B91" w:rsidRPr="00CB1A7E" w:rsidRDefault="00453B91" w:rsidP="00453B91">
      <w:pPr>
        <w:rPr>
          <w:lang w:val="es-CO"/>
        </w:rPr>
      </w:pPr>
    </w:p>
    <w:p w14:paraId="79B8C172" w14:textId="77777777" w:rsidR="00453B91" w:rsidRPr="00CB1A7E" w:rsidRDefault="00453B91" w:rsidP="00453B91">
      <w:pPr>
        <w:rPr>
          <w:lang w:val="es-CO"/>
        </w:rPr>
      </w:pPr>
    </w:p>
    <w:p w14:paraId="30F260D1" w14:textId="77777777" w:rsidR="000C531C" w:rsidRPr="000C531C" w:rsidRDefault="000C531C" w:rsidP="000C531C">
      <w:pPr>
        <w:spacing w:after="0"/>
        <w:rPr>
          <w:b/>
          <w:bCs/>
          <w:lang w:val="es-CO"/>
        </w:rPr>
      </w:pPr>
      <w:r w:rsidRPr="000C531C">
        <w:rPr>
          <w:b/>
          <w:bCs/>
          <w:lang w:val="es-CO"/>
        </w:rPr>
        <w:t>Enviado por:</w:t>
      </w:r>
    </w:p>
    <w:p w14:paraId="5D78F9B5" w14:textId="16E77E81" w:rsidR="000C531C" w:rsidRPr="000C531C" w:rsidRDefault="00CB1A7E" w:rsidP="000C531C">
      <w:pPr>
        <w:spacing w:after="0"/>
        <w:rPr>
          <w:lang w:val="es-CO"/>
        </w:rPr>
      </w:pPr>
      <w:r>
        <w:rPr>
          <w:lang w:val="es-CO"/>
        </w:rPr>
        <w:t>Yasser Pushaina Rojas</w:t>
      </w:r>
    </w:p>
    <w:p w14:paraId="4659BE1F" w14:textId="2029BCA9" w:rsidR="006D4C36" w:rsidRPr="00CE259C" w:rsidRDefault="00F447EE" w:rsidP="000C531C">
      <w:pPr>
        <w:spacing w:after="0"/>
        <w:rPr>
          <w:lang w:val="es-CO"/>
        </w:rPr>
      </w:pPr>
      <w:proofErr w:type="spellStart"/>
      <w:r>
        <w:rPr>
          <w:lang w:val="es-CO"/>
        </w:rPr>
        <w:t>Chief</w:t>
      </w:r>
      <w:proofErr w:type="spellEnd"/>
      <w:r>
        <w:rPr>
          <w:lang w:val="es-CO"/>
        </w:rPr>
        <w:t xml:space="preserve"> </w:t>
      </w:r>
      <w:r w:rsidR="000C531C" w:rsidRPr="00CE259C">
        <w:rPr>
          <w:lang w:val="es-CO"/>
        </w:rPr>
        <w:t>Expert C</w:t>
      </w:r>
      <w:r w:rsidR="00495952" w:rsidRPr="00CE259C">
        <w:rPr>
          <w:lang w:val="es-CO"/>
        </w:rPr>
        <w:t>olombia</w:t>
      </w:r>
    </w:p>
    <w:p w14:paraId="08BDB956" w14:textId="77777777" w:rsidR="00AE528B" w:rsidRDefault="00AE528B" w:rsidP="00AE528B">
      <w:pPr>
        <w:rPr>
          <w:lang w:val="es-CO"/>
        </w:rPr>
      </w:pPr>
    </w:p>
    <w:p w14:paraId="0805205B" w14:textId="4DF2D3E5" w:rsidR="00BD48F2" w:rsidRDefault="00BD48F2" w:rsidP="003E3C7A">
      <w:pPr>
        <w:pStyle w:val="Ttulo1"/>
        <w:spacing w:before="16"/>
        <w:rPr>
          <w:rFonts w:ascii="Tahoma" w:hAnsi="Tahoma" w:cs="Tahoma"/>
          <w:color w:val="003762"/>
          <w:w w:val="110"/>
          <w:sz w:val="28"/>
          <w:szCs w:val="28"/>
          <w:lang w:val="es-CO"/>
        </w:rPr>
      </w:pPr>
      <w:r w:rsidRPr="00E925AF">
        <w:rPr>
          <w:rFonts w:ascii="Tahoma" w:hAnsi="Tahoma" w:cs="Tahoma"/>
          <w:color w:val="003762"/>
          <w:w w:val="110"/>
          <w:sz w:val="28"/>
          <w:szCs w:val="28"/>
          <w:lang w:val="es-CO"/>
        </w:rPr>
        <w:t>Introducción</w:t>
      </w:r>
    </w:p>
    <w:p w14:paraId="52B99A05" w14:textId="77777777" w:rsidR="00E925AF" w:rsidRPr="00E925AF" w:rsidRDefault="00E925AF" w:rsidP="00E925AF">
      <w:pPr>
        <w:rPr>
          <w:lang w:val="es-CO"/>
        </w:rPr>
      </w:pPr>
    </w:p>
    <w:p w14:paraId="683BA9AF" w14:textId="1EF46102" w:rsidR="00885B13" w:rsidRPr="00885B13" w:rsidRDefault="00885B13" w:rsidP="00885B13">
      <w:pPr>
        <w:jc w:val="both"/>
        <w:rPr>
          <w:rFonts w:ascii="Tahoma" w:hAnsi="Tahoma" w:cs="Tahoma"/>
          <w:lang w:val="es-ES"/>
        </w:rPr>
      </w:pPr>
      <w:r w:rsidRPr="00885B13">
        <w:rPr>
          <w:rFonts w:ascii="Tahoma" w:hAnsi="Tahoma" w:cs="Tahoma"/>
          <w:lang w:val="es-ES"/>
        </w:rPr>
        <w:t xml:space="preserve">Bienvenido a </w:t>
      </w:r>
      <w:proofErr w:type="spellStart"/>
      <w:r w:rsidRPr="00885B13">
        <w:rPr>
          <w:rFonts w:ascii="Tahoma" w:hAnsi="Tahoma" w:cs="Tahoma"/>
          <w:lang w:val="es-ES"/>
        </w:rPr>
        <w:t>WheelsAway</w:t>
      </w:r>
      <w:proofErr w:type="spellEnd"/>
      <w:r w:rsidRPr="00885B13">
        <w:rPr>
          <w:rFonts w:ascii="Tahoma" w:hAnsi="Tahoma" w:cs="Tahoma"/>
          <w:lang w:val="es-ES"/>
        </w:rPr>
        <w:t xml:space="preserve"> </w:t>
      </w:r>
      <w:proofErr w:type="spellStart"/>
      <w:r w:rsidRPr="00885B13">
        <w:rPr>
          <w:rFonts w:ascii="Tahoma" w:hAnsi="Tahoma" w:cs="Tahoma"/>
          <w:lang w:val="es-ES"/>
        </w:rPr>
        <w:t>Rent­A­Car</w:t>
      </w:r>
      <w:proofErr w:type="spellEnd"/>
      <w:r w:rsidRPr="00885B13">
        <w:rPr>
          <w:rFonts w:ascii="Tahoma" w:hAnsi="Tahoma" w:cs="Tahoma"/>
          <w:lang w:val="es-ES"/>
        </w:rPr>
        <w:t>, donde creemos en redefinir la forma en que usted</w:t>
      </w:r>
      <w:r>
        <w:rPr>
          <w:rFonts w:ascii="Tahoma" w:hAnsi="Tahoma" w:cs="Tahoma"/>
          <w:lang w:val="es-ES"/>
        </w:rPr>
        <w:t>, e</w:t>
      </w:r>
      <w:r w:rsidRPr="00885B13">
        <w:rPr>
          <w:rFonts w:ascii="Tahoma" w:hAnsi="Tahoma" w:cs="Tahoma"/>
          <w:lang w:val="es-ES"/>
        </w:rPr>
        <w:t>xperimente el alquiler de coches. Como empresa de alquiler de coches dinámica y centrada en el cliente, n</w:t>
      </w:r>
      <w:r>
        <w:rPr>
          <w:rFonts w:ascii="Tahoma" w:hAnsi="Tahoma" w:cs="Tahoma"/>
          <w:lang w:val="es-ES"/>
        </w:rPr>
        <w:t xml:space="preserve">uestro </w:t>
      </w:r>
      <w:r w:rsidRPr="00885B13">
        <w:rPr>
          <w:rFonts w:ascii="Tahoma" w:hAnsi="Tahoma" w:cs="Tahoma"/>
          <w:lang w:val="es-ES"/>
        </w:rPr>
        <w:t>compromiso es brindarle un viaje cómodo, agradable y sin complicaciones todos los días.</w:t>
      </w:r>
    </w:p>
    <w:p w14:paraId="53E99197" w14:textId="77777777" w:rsidR="00885B13" w:rsidRPr="00885B13" w:rsidRDefault="00885B13" w:rsidP="00885B13">
      <w:pPr>
        <w:jc w:val="both"/>
        <w:rPr>
          <w:rFonts w:ascii="Tahoma" w:hAnsi="Tahoma" w:cs="Tahoma"/>
          <w:lang w:val="es-ES"/>
        </w:rPr>
      </w:pPr>
      <w:r w:rsidRPr="00885B13">
        <w:rPr>
          <w:rFonts w:ascii="Tahoma" w:hAnsi="Tahoma" w:cs="Tahoma"/>
          <w:lang w:val="es-ES"/>
        </w:rPr>
        <w:t>Es hora de que salgas a la carretera.</w:t>
      </w:r>
    </w:p>
    <w:p w14:paraId="428320BA" w14:textId="77777777" w:rsidR="00885B13" w:rsidRPr="00885B13" w:rsidRDefault="00885B13" w:rsidP="00885B13">
      <w:pPr>
        <w:jc w:val="both"/>
        <w:rPr>
          <w:rFonts w:ascii="Tahoma" w:hAnsi="Tahoma" w:cs="Tahoma"/>
          <w:lang w:val="es-ES"/>
        </w:rPr>
      </w:pPr>
      <w:r w:rsidRPr="00885B13">
        <w:rPr>
          <w:rFonts w:ascii="Tahoma" w:hAnsi="Tahoma" w:cs="Tahoma"/>
          <w:lang w:val="es-ES"/>
        </w:rPr>
        <w:t>Los diseñadores del proyecto solicitan una aplicación para gestionar todos los vehículos del sistema.</w:t>
      </w:r>
    </w:p>
    <w:p w14:paraId="6B56A9CC" w14:textId="0A71F5A6" w:rsidR="00885B13" w:rsidRPr="00885B13" w:rsidRDefault="00885B13" w:rsidP="00885B13">
      <w:pPr>
        <w:jc w:val="both"/>
        <w:rPr>
          <w:rFonts w:ascii="Tahoma" w:hAnsi="Tahoma" w:cs="Tahoma"/>
          <w:lang w:val="es-ES"/>
        </w:rPr>
      </w:pPr>
      <w:r w:rsidRPr="00885B13">
        <w:rPr>
          <w:rFonts w:ascii="Tahoma" w:hAnsi="Tahoma" w:cs="Tahoma"/>
          <w:lang w:val="es-ES"/>
        </w:rPr>
        <w:t xml:space="preserve">Incluye la actualización y eliminación de vehículos. Se le proporcionarán los esquemas y </w:t>
      </w:r>
      <w:r>
        <w:rPr>
          <w:rFonts w:ascii="Tahoma" w:hAnsi="Tahoma" w:cs="Tahoma"/>
          <w:lang w:val="es-ES"/>
        </w:rPr>
        <w:t>los d</w:t>
      </w:r>
      <w:r w:rsidRPr="00885B13">
        <w:rPr>
          <w:rFonts w:ascii="Tahoma" w:hAnsi="Tahoma" w:cs="Tahoma"/>
          <w:lang w:val="es-ES"/>
        </w:rPr>
        <w:t>atos iniciales requeridos en este documento.</w:t>
      </w:r>
    </w:p>
    <w:p w14:paraId="7CEFE96B" w14:textId="172C3372" w:rsidR="00D05366" w:rsidRDefault="00885B13" w:rsidP="00D05366">
      <w:pPr>
        <w:jc w:val="both"/>
        <w:rPr>
          <w:rFonts w:ascii="Tahoma" w:hAnsi="Tahoma" w:cs="Tahoma"/>
          <w:lang w:val="es-ES"/>
        </w:rPr>
      </w:pPr>
      <w:r w:rsidRPr="00885B13">
        <w:rPr>
          <w:rFonts w:ascii="Tahoma" w:hAnsi="Tahoma" w:cs="Tahoma"/>
          <w:lang w:val="es-ES"/>
        </w:rPr>
        <w:t xml:space="preserve">Tiempo para completar: </w:t>
      </w:r>
      <w:r w:rsidR="00D05366">
        <w:rPr>
          <w:rFonts w:ascii="Tahoma" w:hAnsi="Tahoma" w:cs="Tahoma"/>
          <w:lang w:val="es-ES"/>
        </w:rPr>
        <w:t xml:space="preserve"> 120 minutos (</w:t>
      </w:r>
      <w:r w:rsidRPr="00885B13">
        <w:rPr>
          <w:rFonts w:ascii="Tahoma" w:hAnsi="Tahoma" w:cs="Tahoma"/>
          <w:lang w:val="es-ES"/>
        </w:rPr>
        <w:t>2 horas</w:t>
      </w:r>
      <w:r w:rsidR="00D05366">
        <w:rPr>
          <w:rFonts w:ascii="Tahoma" w:hAnsi="Tahoma" w:cs="Tahoma"/>
          <w:lang w:val="es-ES"/>
        </w:rPr>
        <w:t>)</w:t>
      </w:r>
      <w:r w:rsidRPr="00885B13">
        <w:rPr>
          <w:rFonts w:ascii="Tahoma" w:hAnsi="Tahoma" w:cs="Tahoma"/>
          <w:lang w:val="es-ES"/>
        </w:rPr>
        <w:t>.</w:t>
      </w:r>
      <w:r w:rsidR="00D05366">
        <w:rPr>
          <w:rFonts w:ascii="Tahoma" w:hAnsi="Tahoma" w:cs="Tahoma"/>
          <w:lang w:val="es-ES"/>
        </w:rPr>
        <w:t xml:space="preserve"> </w:t>
      </w:r>
      <w:r w:rsidR="00D05366" w:rsidRPr="00AE13EE">
        <w:rPr>
          <w:rFonts w:ascii="Tahoma" w:hAnsi="Tahoma" w:cs="Tahoma"/>
          <w:lang w:val="es-ES"/>
        </w:rPr>
        <w:t>Durante este tiempo, deberá leer y comprender todas las tareas y guardar los resultados</w:t>
      </w:r>
      <w:r w:rsidR="00D05366">
        <w:rPr>
          <w:rFonts w:ascii="Tahoma" w:hAnsi="Tahoma" w:cs="Tahoma"/>
          <w:lang w:val="es-ES"/>
        </w:rPr>
        <w:t xml:space="preserve">, para comprender mejor tu trabajo y evaluarte de una forma óptima deberás crear un </w:t>
      </w:r>
      <w:proofErr w:type="spellStart"/>
      <w:r w:rsidR="00D05366">
        <w:rPr>
          <w:rFonts w:ascii="Tahoma" w:hAnsi="Tahoma" w:cs="Tahoma"/>
          <w:lang w:val="es-ES"/>
        </w:rPr>
        <w:t>readme</w:t>
      </w:r>
      <w:proofErr w:type="spellEnd"/>
      <w:r w:rsidR="00D05366">
        <w:rPr>
          <w:rFonts w:ascii="Tahoma" w:hAnsi="Tahoma" w:cs="Tahoma"/>
          <w:lang w:val="es-ES"/>
        </w:rPr>
        <w:t xml:space="preserve"> donde </w:t>
      </w:r>
      <w:r w:rsidR="00651D94">
        <w:rPr>
          <w:rFonts w:ascii="Tahoma" w:hAnsi="Tahoma" w:cs="Tahoma"/>
          <w:lang w:val="es-ES"/>
        </w:rPr>
        <w:t>describirás</w:t>
      </w:r>
      <w:r w:rsidR="00D05366">
        <w:rPr>
          <w:rFonts w:ascii="Tahoma" w:hAnsi="Tahoma" w:cs="Tahoma"/>
          <w:lang w:val="es-ES"/>
        </w:rPr>
        <w:t xml:space="preserve"> todas las indicaciones pertinentes</w:t>
      </w:r>
      <w:r w:rsidR="00FB318E">
        <w:rPr>
          <w:rFonts w:ascii="Tahoma" w:hAnsi="Tahoma" w:cs="Tahoma"/>
          <w:lang w:val="es-ES"/>
        </w:rPr>
        <w:t xml:space="preserve"> para hacer las pruebas respectivas.</w:t>
      </w:r>
    </w:p>
    <w:p w14:paraId="76BCEF37" w14:textId="1ADAA11D" w:rsidR="00885B13" w:rsidRPr="00885B13" w:rsidRDefault="00885B13" w:rsidP="00885B13">
      <w:pPr>
        <w:jc w:val="both"/>
        <w:rPr>
          <w:rFonts w:ascii="Tahoma" w:hAnsi="Tahoma" w:cs="Tahoma"/>
          <w:lang w:val="es-ES"/>
        </w:rPr>
      </w:pPr>
    </w:p>
    <w:p w14:paraId="7F234E61" w14:textId="77777777" w:rsidR="009D7261" w:rsidRDefault="009D7261" w:rsidP="00AE13EE">
      <w:pPr>
        <w:jc w:val="both"/>
        <w:rPr>
          <w:rFonts w:ascii="Tahoma" w:hAnsi="Tahoma" w:cs="Tahoma"/>
          <w:lang w:val="es-ES"/>
        </w:rPr>
      </w:pPr>
    </w:p>
    <w:p w14:paraId="5751DA02" w14:textId="77777777" w:rsidR="00E925AF" w:rsidRPr="00AE13EE" w:rsidRDefault="00E925AF" w:rsidP="00AE13EE">
      <w:pPr>
        <w:jc w:val="both"/>
        <w:rPr>
          <w:rFonts w:ascii="Tahoma" w:hAnsi="Tahoma" w:cs="Tahoma"/>
          <w:lang w:val="es-ES"/>
        </w:rPr>
      </w:pPr>
    </w:p>
    <w:p w14:paraId="5044E36A" w14:textId="34134EBE" w:rsidR="00BD48F2" w:rsidRDefault="00BD48F2" w:rsidP="003E3C7A">
      <w:pPr>
        <w:pStyle w:val="Ttulo1"/>
        <w:spacing w:before="16"/>
        <w:rPr>
          <w:rFonts w:ascii="Tahoma" w:hAnsi="Tahoma" w:cs="Tahoma"/>
          <w:color w:val="003762"/>
          <w:w w:val="110"/>
          <w:sz w:val="28"/>
          <w:szCs w:val="28"/>
          <w:lang w:val="es-CO"/>
        </w:rPr>
      </w:pPr>
      <w:bookmarkStart w:id="2" w:name="Contenido"/>
      <w:bookmarkEnd w:id="2"/>
      <w:r w:rsidRPr="00E925AF">
        <w:rPr>
          <w:rFonts w:ascii="Tahoma" w:hAnsi="Tahoma" w:cs="Tahoma"/>
          <w:color w:val="003762"/>
          <w:w w:val="110"/>
          <w:sz w:val="28"/>
          <w:szCs w:val="28"/>
          <w:lang w:val="es-CO"/>
        </w:rPr>
        <w:t>Contenido</w:t>
      </w:r>
    </w:p>
    <w:p w14:paraId="07B7ADD9" w14:textId="77777777" w:rsidR="00E925AF" w:rsidRPr="00E925AF" w:rsidRDefault="00E925AF" w:rsidP="00E925AF">
      <w:pPr>
        <w:rPr>
          <w:lang w:val="es-CO"/>
        </w:rPr>
      </w:pPr>
    </w:p>
    <w:p w14:paraId="11F5287F" w14:textId="23117F40" w:rsidR="00212BF2" w:rsidRDefault="00BD48F2" w:rsidP="000978A3">
      <w:pPr>
        <w:pStyle w:val="Textoindependiente"/>
        <w:spacing w:before="114"/>
        <w:ind w:left="330"/>
        <w:jc w:val="both"/>
      </w:pPr>
      <w:r>
        <w:t>Esta</w:t>
      </w:r>
      <w:r>
        <w:rPr>
          <w:spacing w:val="-12"/>
        </w:rPr>
        <w:t xml:space="preserve"> </w:t>
      </w:r>
      <w:r>
        <w:t>propuesta</w:t>
      </w:r>
      <w:r>
        <w:rPr>
          <w:spacing w:val="-11"/>
        </w:rPr>
        <w:t xml:space="preserve"> </w:t>
      </w:r>
      <w:proofErr w:type="gramStart"/>
      <w:r>
        <w:t>de</w:t>
      </w:r>
      <w:r>
        <w:rPr>
          <w:spacing w:val="-10"/>
        </w:rPr>
        <w:t xml:space="preserve"> </w:t>
      </w:r>
      <w:r>
        <w:t>Test</w:t>
      </w:r>
      <w:proofErr w:type="gramEnd"/>
      <w:r>
        <w:rPr>
          <w:spacing w:val="-10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consta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siguiente</w:t>
      </w:r>
      <w:r>
        <w:rPr>
          <w:spacing w:val="-10"/>
        </w:rPr>
        <w:t xml:space="preserve"> </w:t>
      </w:r>
      <w:r>
        <w:t>documentación/archivos:</w:t>
      </w:r>
    </w:p>
    <w:p w14:paraId="78B707F8" w14:textId="77777777" w:rsidR="000978A3" w:rsidRPr="000978A3" w:rsidRDefault="000978A3" w:rsidP="000978A3">
      <w:pPr>
        <w:pStyle w:val="Textoindependiente"/>
        <w:spacing w:before="114"/>
        <w:ind w:left="330"/>
        <w:jc w:val="both"/>
      </w:pPr>
    </w:p>
    <w:p w14:paraId="0D0E4723" w14:textId="2DEBF816" w:rsidR="000978A3" w:rsidRPr="000978A3" w:rsidRDefault="00627851">
      <w:pPr>
        <w:pStyle w:val="Prrafodelista"/>
        <w:numPr>
          <w:ilvl w:val="0"/>
          <w:numId w:val="7"/>
        </w:numPr>
        <w:tabs>
          <w:tab w:val="left" w:pos="614"/>
          <w:tab w:val="left" w:pos="4650"/>
        </w:tabs>
        <w:spacing w:before="6"/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>WSC_TP09_S</w:t>
      </w:r>
      <w:r w:rsidR="00885B13">
        <w:rPr>
          <w:rFonts w:ascii="Tahoma" w:hAnsi="Tahoma" w:cs="Tahoma"/>
          <w:lang w:val="es-ES"/>
        </w:rPr>
        <w:t>4</w:t>
      </w:r>
      <w:r w:rsidR="000978A3" w:rsidRPr="000978A3">
        <w:rPr>
          <w:rFonts w:ascii="Tahoma" w:hAnsi="Tahoma" w:cs="Tahoma"/>
          <w:lang w:val="es-ES"/>
        </w:rPr>
        <w:t>.pdf</w:t>
      </w:r>
    </w:p>
    <w:p w14:paraId="1BA6C998" w14:textId="22181E50" w:rsidR="003E3C7A" w:rsidRPr="00885B13" w:rsidRDefault="00885B13">
      <w:pPr>
        <w:pStyle w:val="Prrafodelista"/>
        <w:numPr>
          <w:ilvl w:val="0"/>
          <w:numId w:val="7"/>
        </w:numPr>
        <w:tabs>
          <w:tab w:val="left" w:pos="614"/>
          <w:tab w:val="left" w:pos="4650"/>
        </w:tabs>
        <w:spacing w:before="6"/>
        <w:jc w:val="both"/>
        <w:rPr>
          <w:rFonts w:ascii="Tahoma" w:hAnsi="Tahoma" w:cs="Tahoma"/>
          <w:lang w:val="es-ES"/>
        </w:rPr>
        <w:sectPr w:rsidR="003E3C7A" w:rsidRPr="00885B13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  <w:proofErr w:type="spellStart"/>
      <w:r>
        <w:rPr>
          <w:rFonts w:ascii="Tahoma" w:hAnsi="Tahoma" w:cs="Tahoma"/>
          <w:lang w:val="es-ES"/>
        </w:rPr>
        <w:t>Datafiles</w:t>
      </w:r>
      <w:proofErr w:type="spellEnd"/>
      <w:r w:rsidR="00651D94">
        <w:rPr>
          <w:rFonts w:ascii="Tahoma" w:hAnsi="Tahoma" w:cs="Tahoma"/>
          <w:lang w:val="es-ES"/>
        </w:rPr>
        <w:t xml:space="preserve"> </w:t>
      </w:r>
      <w:proofErr w:type="gramStart"/>
      <w:r w:rsidR="00651D94">
        <w:rPr>
          <w:rFonts w:ascii="Tahoma" w:hAnsi="Tahoma" w:cs="Tahoma"/>
          <w:lang w:val="es-ES"/>
        </w:rPr>
        <w:t>( base</w:t>
      </w:r>
      <w:proofErr w:type="gramEnd"/>
      <w:r w:rsidR="00651D94">
        <w:rPr>
          <w:rFonts w:ascii="Tahoma" w:hAnsi="Tahoma" w:cs="Tahoma"/>
          <w:lang w:val="es-ES"/>
        </w:rPr>
        <w:t xml:space="preserve"> de datos, imágenes, iconos, logo)</w:t>
      </w:r>
    </w:p>
    <w:bookmarkEnd w:id="0"/>
    <w:bookmarkEnd w:id="1"/>
    <w:p w14:paraId="32081FF9" w14:textId="074169A3" w:rsidR="00E925AF" w:rsidRPr="00E925AF" w:rsidRDefault="00E925AF" w:rsidP="003E3C7A">
      <w:pPr>
        <w:pStyle w:val="Ttulo1"/>
        <w:spacing w:before="16"/>
        <w:rPr>
          <w:rFonts w:ascii="Tahoma" w:hAnsi="Tahoma" w:cs="Tahoma"/>
          <w:color w:val="003762"/>
          <w:w w:val="110"/>
          <w:sz w:val="28"/>
          <w:szCs w:val="28"/>
          <w:lang w:val="es-CO"/>
        </w:rPr>
      </w:pPr>
      <w:r w:rsidRPr="00E925AF">
        <w:rPr>
          <w:rFonts w:ascii="Tahoma" w:hAnsi="Tahoma" w:cs="Tahoma"/>
          <w:color w:val="003762"/>
          <w:w w:val="110"/>
          <w:sz w:val="28"/>
          <w:szCs w:val="28"/>
          <w:lang w:val="es-CO"/>
        </w:rPr>
        <w:lastRenderedPageBreak/>
        <w:t>Descripción del proyecto y tareas</w:t>
      </w:r>
    </w:p>
    <w:p w14:paraId="6FA1A1F0" w14:textId="77777777" w:rsidR="00013866" w:rsidRPr="006D12B3" w:rsidRDefault="00013866" w:rsidP="006D12B3">
      <w:pPr>
        <w:widowControl w:val="0"/>
        <w:tabs>
          <w:tab w:val="left" w:pos="616"/>
        </w:tabs>
        <w:autoSpaceDE w:val="0"/>
        <w:autoSpaceDN w:val="0"/>
        <w:spacing w:before="26" w:after="0" w:line="244" w:lineRule="auto"/>
        <w:ind w:right="1136"/>
        <w:jc w:val="both"/>
        <w:rPr>
          <w:rFonts w:ascii="Tahoma" w:hAnsi="Tahoma" w:cs="Tahoma"/>
          <w:sz w:val="18"/>
          <w:szCs w:val="18"/>
          <w:lang w:val="es-CO"/>
        </w:rPr>
      </w:pPr>
    </w:p>
    <w:p w14:paraId="4164A8A5" w14:textId="77777777" w:rsidR="00D81304" w:rsidRDefault="00D81304" w:rsidP="008109DB">
      <w:pPr>
        <w:pStyle w:val="Textoindependiente"/>
        <w:spacing w:before="138"/>
        <w:jc w:val="both"/>
      </w:pPr>
      <w:bookmarkStart w:id="3" w:name="1.2_IMPORTAR_ESTRUCTURA_DE_BASE_DE_DATOS"/>
      <w:bookmarkEnd w:id="3"/>
    </w:p>
    <w:p w14:paraId="28316583" w14:textId="1CB19324" w:rsidR="00D81304" w:rsidRDefault="00D81304" w:rsidP="00D81304">
      <w:pPr>
        <w:pStyle w:val="Textoindependiente"/>
        <w:spacing w:before="138"/>
        <w:jc w:val="both"/>
      </w:pPr>
      <w:r w:rsidRPr="00D81304">
        <w:t>Este módulo se divide en tres partes:</w:t>
      </w:r>
    </w:p>
    <w:p w14:paraId="7991AB62" w14:textId="77777777" w:rsidR="00D81304" w:rsidRDefault="00D81304" w:rsidP="00D81304">
      <w:pPr>
        <w:pStyle w:val="Textoindependiente"/>
        <w:spacing w:before="138"/>
        <w:jc w:val="both"/>
      </w:pPr>
    </w:p>
    <w:p w14:paraId="7C986AD0" w14:textId="04D2B8C9" w:rsidR="00D81304" w:rsidRDefault="00D81304">
      <w:pPr>
        <w:pStyle w:val="Textoindependiente"/>
        <w:numPr>
          <w:ilvl w:val="0"/>
          <w:numId w:val="12"/>
        </w:numPr>
        <w:spacing w:before="138"/>
        <w:jc w:val="both"/>
      </w:pPr>
      <w:r w:rsidRPr="00D81304">
        <w:t>Pantalla de Menú: Esta pantalla es la encargada de mostrar las opciones de navegación para el</w:t>
      </w:r>
      <w:r>
        <w:t xml:space="preserve"> </w:t>
      </w:r>
      <w:r w:rsidRPr="00D81304">
        <w:t>usuario.</w:t>
      </w:r>
    </w:p>
    <w:p w14:paraId="7D817F6D" w14:textId="77777777" w:rsidR="00D81304" w:rsidRDefault="00D81304">
      <w:pPr>
        <w:pStyle w:val="Textoindependiente"/>
        <w:numPr>
          <w:ilvl w:val="0"/>
          <w:numId w:val="12"/>
        </w:numPr>
        <w:spacing w:before="138"/>
        <w:jc w:val="both"/>
      </w:pPr>
      <w:r w:rsidRPr="00D81304">
        <w:t>Notificaciones: El empleado podrá consultar las notificaciones creadas por el sistema.</w:t>
      </w:r>
    </w:p>
    <w:p w14:paraId="32AB0735" w14:textId="77777777" w:rsidR="00D81304" w:rsidRPr="00D81304" w:rsidRDefault="00D81304">
      <w:pPr>
        <w:pStyle w:val="Textoindependiente"/>
        <w:numPr>
          <w:ilvl w:val="0"/>
          <w:numId w:val="12"/>
        </w:numPr>
        <w:spacing w:before="138"/>
        <w:jc w:val="both"/>
      </w:pPr>
      <w:r w:rsidRPr="00D81304">
        <w:t>Gestión de vehículos: El empleado podrá ver todos los vehículos, además de gestionar esta lista.</w:t>
      </w:r>
    </w:p>
    <w:p w14:paraId="6640520B" w14:textId="77777777" w:rsidR="00D81304" w:rsidRDefault="00D81304" w:rsidP="00D81304">
      <w:pPr>
        <w:pStyle w:val="Textoindependiente"/>
        <w:spacing w:before="138"/>
        <w:jc w:val="both"/>
      </w:pPr>
    </w:p>
    <w:p w14:paraId="2690D25E" w14:textId="24FFB5A3" w:rsidR="00D81304" w:rsidRDefault="00D81304" w:rsidP="00D81304">
      <w:pPr>
        <w:pStyle w:val="Textoindependiente"/>
        <w:spacing w:before="138"/>
        <w:jc w:val="both"/>
      </w:pPr>
      <w:r w:rsidRPr="00D81304">
        <w:t>Los competidores deben ser capaces de comprender la lógica de programación, el desarrollo de formularios de Windows, y gestión de bases de datos.</w:t>
      </w:r>
    </w:p>
    <w:p w14:paraId="26750058" w14:textId="77777777" w:rsidR="00D81304" w:rsidRDefault="00D81304" w:rsidP="00D81304">
      <w:pPr>
        <w:pStyle w:val="Textoindependiente"/>
        <w:spacing w:before="138"/>
        <w:jc w:val="both"/>
      </w:pPr>
    </w:p>
    <w:p w14:paraId="0A9C45E0" w14:textId="77777777" w:rsidR="00D81304" w:rsidRPr="008109DB" w:rsidRDefault="00D81304" w:rsidP="008109DB">
      <w:pPr>
        <w:pStyle w:val="Textoindependiente"/>
        <w:spacing w:before="138"/>
        <w:jc w:val="both"/>
      </w:pPr>
    </w:p>
    <w:p w14:paraId="5FB2E4FD" w14:textId="1B35FC21" w:rsidR="00B941CF" w:rsidRDefault="00B941CF" w:rsidP="000C4A60">
      <w:pPr>
        <w:pStyle w:val="Textoindependiente"/>
        <w:spacing w:before="138"/>
      </w:pPr>
    </w:p>
    <w:p w14:paraId="7FB4A1DB" w14:textId="5A7259D2" w:rsidR="00A8747D" w:rsidRDefault="00AD5DF5" w:rsidP="00AD5DF5">
      <w:pPr>
        <w:pStyle w:val="Ttulo1"/>
        <w:spacing w:before="16"/>
        <w:rPr>
          <w:rFonts w:ascii="Tahoma" w:hAnsi="Tahoma" w:cs="Tahoma"/>
          <w:color w:val="003762"/>
          <w:w w:val="110"/>
          <w:sz w:val="28"/>
          <w:szCs w:val="28"/>
          <w:lang w:val="es-CO"/>
        </w:rPr>
      </w:pPr>
      <w:r w:rsidRPr="00AD5DF5">
        <w:rPr>
          <w:rFonts w:ascii="Tahoma" w:hAnsi="Tahoma" w:cs="Tahoma"/>
          <w:color w:val="003762"/>
          <w:w w:val="110"/>
          <w:sz w:val="28"/>
          <w:szCs w:val="28"/>
          <w:lang w:val="es-CO"/>
        </w:rPr>
        <w:t>Instrucciones para los Competidores</w:t>
      </w:r>
    </w:p>
    <w:p w14:paraId="279958F8" w14:textId="77777777" w:rsidR="00AD5DF5" w:rsidRPr="00AC7011" w:rsidRDefault="00AD5DF5" w:rsidP="00AC7011">
      <w:pPr>
        <w:rPr>
          <w:lang w:val="es-CO"/>
        </w:rPr>
      </w:pPr>
    </w:p>
    <w:p w14:paraId="273C5C47" w14:textId="77777777" w:rsidR="00803B8F" w:rsidRDefault="00803B8F" w:rsidP="00FC1428">
      <w:pPr>
        <w:pStyle w:val="Textoindependiente"/>
        <w:spacing w:before="1" w:line="316" w:lineRule="auto"/>
        <w:ind w:right="247"/>
        <w:jc w:val="both"/>
        <w:rPr>
          <w:lang w:val="es-CO"/>
        </w:rPr>
      </w:pPr>
    </w:p>
    <w:p w14:paraId="2CA4ACD3" w14:textId="2523E36C" w:rsidR="00803B8F" w:rsidRDefault="000F0887">
      <w:pPr>
        <w:pStyle w:val="Prrafodelista"/>
        <w:numPr>
          <w:ilvl w:val="1"/>
          <w:numId w:val="11"/>
        </w:numPr>
        <w:rPr>
          <w:rFonts w:ascii="Tahoma" w:eastAsiaTheme="majorEastAsia" w:hAnsi="Tahoma" w:cs="Tahoma"/>
          <w:b/>
          <w:color w:val="003762"/>
          <w:w w:val="110"/>
          <w:sz w:val="28"/>
          <w:szCs w:val="28"/>
          <w:lang w:val="es-CO"/>
        </w:rPr>
      </w:pPr>
      <w:r>
        <w:rPr>
          <w:rFonts w:ascii="Tahoma" w:eastAsiaTheme="majorEastAsia" w:hAnsi="Tahoma" w:cs="Tahoma"/>
          <w:b/>
          <w:color w:val="003762"/>
          <w:w w:val="110"/>
          <w:sz w:val="28"/>
          <w:szCs w:val="28"/>
          <w:lang w:val="es-CO"/>
        </w:rPr>
        <w:t>Pantalla</w:t>
      </w:r>
      <w:r w:rsidR="00AC7011">
        <w:rPr>
          <w:rFonts w:ascii="Tahoma" w:eastAsiaTheme="majorEastAsia" w:hAnsi="Tahoma" w:cs="Tahoma"/>
          <w:b/>
          <w:color w:val="003762"/>
          <w:w w:val="110"/>
          <w:sz w:val="28"/>
          <w:szCs w:val="28"/>
          <w:lang w:val="es-CO"/>
        </w:rPr>
        <w:t xml:space="preserve"> de menú</w:t>
      </w:r>
    </w:p>
    <w:p w14:paraId="1D475994" w14:textId="77777777" w:rsidR="00AC7011" w:rsidRDefault="00AC7011" w:rsidP="00AC7011">
      <w:pPr>
        <w:pStyle w:val="Prrafodelista"/>
        <w:ind w:left="360"/>
        <w:rPr>
          <w:rFonts w:ascii="Tahoma" w:eastAsiaTheme="majorEastAsia" w:hAnsi="Tahoma" w:cs="Tahoma"/>
          <w:b/>
          <w:color w:val="003762"/>
          <w:w w:val="110"/>
          <w:sz w:val="28"/>
          <w:szCs w:val="28"/>
          <w:lang w:val="es-CO"/>
        </w:rPr>
      </w:pPr>
    </w:p>
    <w:p w14:paraId="3AE58F20" w14:textId="155F1FCC" w:rsidR="00AC7011" w:rsidRDefault="00481736" w:rsidP="00481736">
      <w:pPr>
        <w:pStyle w:val="Prrafodelista"/>
        <w:ind w:left="360"/>
        <w:rPr>
          <w:rFonts w:ascii="Tahoma" w:eastAsiaTheme="majorEastAsia" w:hAnsi="Tahoma" w:cs="Tahoma"/>
          <w:b/>
          <w:color w:val="003762"/>
          <w:w w:val="110"/>
          <w:sz w:val="28"/>
          <w:szCs w:val="28"/>
          <w:lang w:val="es-CO"/>
        </w:rPr>
      </w:pPr>
      <w:r w:rsidRPr="00481736">
        <w:rPr>
          <w:rFonts w:ascii="Tahoma" w:eastAsiaTheme="majorEastAsia" w:hAnsi="Tahoma" w:cs="Tahoma"/>
          <w:b/>
          <w:noProof/>
          <w:color w:val="003762"/>
          <w:w w:val="110"/>
          <w:sz w:val="28"/>
          <w:szCs w:val="28"/>
          <w:lang w:val="es-CO"/>
        </w:rPr>
        <w:drawing>
          <wp:inline distT="0" distB="0" distL="0" distR="0" wp14:anchorId="0D9294B6" wp14:editId="7A0EEAD7">
            <wp:extent cx="6120130" cy="3557270"/>
            <wp:effectExtent l="0" t="0" r="0" b="5080"/>
            <wp:docPr id="939537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A2344" w14:textId="77777777" w:rsidR="00345178" w:rsidRDefault="00345178" w:rsidP="00345178">
      <w:pPr>
        <w:pStyle w:val="Prrafodelista"/>
        <w:ind w:left="360"/>
        <w:rPr>
          <w:rFonts w:ascii="Tahoma" w:eastAsiaTheme="majorEastAsia" w:hAnsi="Tahoma" w:cs="Tahoma"/>
          <w:b/>
          <w:color w:val="003762"/>
          <w:w w:val="110"/>
          <w:sz w:val="28"/>
          <w:szCs w:val="28"/>
          <w:lang w:val="es-CO"/>
        </w:rPr>
      </w:pPr>
    </w:p>
    <w:p w14:paraId="77CA9B57" w14:textId="77777777" w:rsidR="000F0887" w:rsidRDefault="000F0887" w:rsidP="000F0887">
      <w:pPr>
        <w:pStyle w:val="Textoindependiente"/>
        <w:spacing w:before="138"/>
        <w:jc w:val="both"/>
      </w:pPr>
      <w:r w:rsidRPr="000F0887">
        <w:lastRenderedPageBreak/>
        <w:t>En el momento en que el usuario abre el programa, se le debe mostrar un menú con dos opciones:</w:t>
      </w:r>
    </w:p>
    <w:p w14:paraId="32B64999" w14:textId="77777777" w:rsidR="000F0887" w:rsidRDefault="000F0887">
      <w:pPr>
        <w:pStyle w:val="Textoindependiente"/>
        <w:numPr>
          <w:ilvl w:val="0"/>
          <w:numId w:val="13"/>
        </w:numPr>
        <w:spacing w:before="138"/>
        <w:jc w:val="both"/>
      </w:pPr>
      <w:r w:rsidRPr="000F0887">
        <w:t>Notificaciones: debe redirigir al usuario a la página de notificaciones.</w:t>
      </w:r>
    </w:p>
    <w:p w14:paraId="16324921" w14:textId="77777777" w:rsidR="000F0887" w:rsidRPr="000F0887" w:rsidRDefault="000F0887">
      <w:pPr>
        <w:pStyle w:val="Textoindependiente"/>
        <w:numPr>
          <w:ilvl w:val="0"/>
          <w:numId w:val="13"/>
        </w:numPr>
        <w:spacing w:before="138"/>
        <w:jc w:val="both"/>
      </w:pPr>
      <w:r w:rsidRPr="000F0887">
        <w:t>Gestión de vehículos: debe redirigir al usuario a la página de Gestión de vehículos.</w:t>
      </w:r>
    </w:p>
    <w:p w14:paraId="222C2299" w14:textId="77777777" w:rsidR="000F0887" w:rsidRPr="000F0887" w:rsidRDefault="000F0887" w:rsidP="000F0887">
      <w:pPr>
        <w:pStyle w:val="Textoindependiente"/>
        <w:spacing w:before="138"/>
        <w:jc w:val="both"/>
      </w:pPr>
    </w:p>
    <w:p w14:paraId="1238167C" w14:textId="77777777" w:rsidR="000F0887" w:rsidRPr="000F0887" w:rsidRDefault="000F0887" w:rsidP="000F0887">
      <w:pPr>
        <w:pStyle w:val="Textoindependiente"/>
        <w:spacing w:before="138"/>
        <w:jc w:val="both"/>
      </w:pPr>
    </w:p>
    <w:p w14:paraId="0CC350CB" w14:textId="77777777" w:rsidR="000F0887" w:rsidRPr="000F0887" w:rsidRDefault="000F0887" w:rsidP="000F0887">
      <w:pPr>
        <w:pStyle w:val="Textoindependiente"/>
        <w:spacing w:before="138"/>
        <w:jc w:val="both"/>
      </w:pPr>
      <w:r w:rsidRPr="000F0887">
        <w:t>El logotipo del sistema debe presentarse en la posición media superior.</w:t>
      </w:r>
    </w:p>
    <w:p w14:paraId="63390FC9" w14:textId="65D766E9" w:rsidR="00345178" w:rsidRPr="000F0887" w:rsidRDefault="00345178" w:rsidP="00345178">
      <w:pPr>
        <w:pStyle w:val="Prrafodelista"/>
        <w:ind w:left="360"/>
        <w:jc w:val="center"/>
        <w:rPr>
          <w:rFonts w:ascii="Tahoma" w:eastAsiaTheme="majorEastAsia" w:hAnsi="Tahoma" w:cs="Tahoma"/>
          <w:b/>
          <w:color w:val="003762"/>
          <w:w w:val="110"/>
          <w:sz w:val="28"/>
          <w:szCs w:val="28"/>
          <w:lang w:val="es-ES"/>
        </w:rPr>
      </w:pPr>
    </w:p>
    <w:p w14:paraId="7FA8E97D" w14:textId="77777777" w:rsidR="00AD5DF5" w:rsidRPr="00AD5DF5" w:rsidRDefault="00AD5DF5" w:rsidP="00AD5DF5">
      <w:pPr>
        <w:pStyle w:val="Prrafodelista"/>
        <w:ind w:left="360"/>
        <w:rPr>
          <w:rFonts w:ascii="Tahoma" w:eastAsiaTheme="majorEastAsia" w:hAnsi="Tahoma" w:cs="Tahoma"/>
          <w:b/>
          <w:color w:val="003762"/>
          <w:w w:val="110"/>
          <w:sz w:val="28"/>
          <w:szCs w:val="28"/>
          <w:lang w:val="es-CO"/>
        </w:rPr>
      </w:pPr>
    </w:p>
    <w:p w14:paraId="2BF3DA00" w14:textId="77777777" w:rsidR="00292685" w:rsidRPr="00292685" w:rsidRDefault="00292685" w:rsidP="00292685">
      <w:pPr>
        <w:rPr>
          <w:rFonts w:ascii="Tahoma" w:hAnsi="Tahoma" w:cs="Tahoma"/>
          <w:lang w:val="es-ES"/>
        </w:rPr>
      </w:pPr>
    </w:p>
    <w:p w14:paraId="2A394440" w14:textId="77777777" w:rsidR="00FC1428" w:rsidRPr="00FC1428" w:rsidRDefault="00FC1428" w:rsidP="00FC1428">
      <w:pPr>
        <w:rPr>
          <w:lang w:val="es-ES"/>
        </w:rPr>
      </w:pPr>
    </w:p>
    <w:p w14:paraId="59267E48" w14:textId="77777777" w:rsidR="00FC1428" w:rsidRDefault="00FC1428" w:rsidP="00FC1428">
      <w:pPr>
        <w:rPr>
          <w:lang w:val="es-CO"/>
        </w:rPr>
      </w:pPr>
    </w:p>
    <w:p w14:paraId="5801C878" w14:textId="77777777" w:rsidR="007C06D3" w:rsidRDefault="007C06D3" w:rsidP="00FC1428">
      <w:pPr>
        <w:rPr>
          <w:lang w:val="es-CO"/>
        </w:rPr>
      </w:pPr>
    </w:p>
    <w:p w14:paraId="3BF9E99A" w14:textId="77777777" w:rsidR="00934215" w:rsidRDefault="00934215" w:rsidP="00FC1428">
      <w:pPr>
        <w:rPr>
          <w:lang w:val="es-CO"/>
        </w:rPr>
      </w:pPr>
    </w:p>
    <w:p w14:paraId="3CAB6ECB" w14:textId="77777777" w:rsidR="00934215" w:rsidRDefault="00934215" w:rsidP="00FC1428">
      <w:pPr>
        <w:rPr>
          <w:lang w:val="es-CO"/>
        </w:rPr>
      </w:pPr>
    </w:p>
    <w:p w14:paraId="2B89B3EC" w14:textId="77777777" w:rsidR="00934215" w:rsidRDefault="00934215" w:rsidP="00FC1428">
      <w:pPr>
        <w:rPr>
          <w:lang w:val="es-CO"/>
        </w:rPr>
      </w:pPr>
    </w:p>
    <w:p w14:paraId="08ED20E3" w14:textId="77777777" w:rsidR="00934215" w:rsidRDefault="00934215" w:rsidP="00FC1428">
      <w:pPr>
        <w:rPr>
          <w:lang w:val="es-CO"/>
        </w:rPr>
      </w:pPr>
    </w:p>
    <w:p w14:paraId="055BA399" w14:textId="77777777" w:rsidR="00502A34" w:rsidRDefault="00502A34" w:rsidP="0012371A">
      <w:pPr>
        <w:pStyle w:val="Textoindependiente"/>
        <w:spacing w:before="142" w:line="415" w:lineRule="auto"/>
        <w:ind w:right="247"/>
      </w:pPr>
    </w:p>
    <w:p w14:paraId="6630EFF6" w14:textId="77777777" w:rsidR="00C92084" w:rsidRDefault="00C92084" w:rsidP="0012371A">
      <w:pPr>
        <w:pStyle w:val="Textoindependiente"/>
        <w:spacing w:before="142" w:line="415" w:lineRule="auto"/>
        <w:ind w:right="247"/>
      </w:pPr>
    </w:p>
    <w:p w14:paraId="0DCD86AB" w14:textId="77777777" w:rsidR="00C92084" w:rsidRDefault="00C92084" w:rsidP="0012371A">
      <w:pPr>
        <w:pStyle w:val="Textoindependiente"/>
        <w:spacing w:before="142" w:line="415" w:lineRule="auto"/>
        <w:ind w:right="247"/>
      </w:pPr>
    </w:p>
    <w:p w14:paraId="33D3A615" w14:textId="77777777" w:rsidR="00C92084" w:rsidRDefault="00C92084" w:rsidP="0012371A">
      <w:pPr>
        <w:pStyle w:val="Textoindependiente"/>
        <w:spacing w:before="142" w:line="415" w:lineRule="auto"/>
        <w:ind w:right="247"/>
      </w:pPr>
    </w:p>
    <w:p w14:paraId="1D63FC2E" w14:textId="77777777" w:rsidR="00C92084" w:rsidRDefault="00C92084" w:rsidP="0012371A">
      <w:pPr>
        <w:pStyle w:val="Textoindependiente"/>
        <w:spacing w:before="142" w:line="415" w:lineRule="auto"/>
        <w:ind w:right="247"/>
      </w:pPr>
    </w:p>
    <w:p w14:paraId="45CFEEC2" w14:textId="77777777" w:rsidR="00C92084" w:rsidRDefault="00C92084" w:rsidP="0012371A">
      <w:pPr>
        <w:pStyle w:val="Textoindependiente"/>
        <w:spacing w:before="142" w:line="415" w:lineRule="auto"/>
        <w:ind w:right="247"/>
      </w:pPr>
    </w:p>
    <w:p w14:paraId="1A0B2FCE" w14:textId="77777777" w:rsidR="00C92084" w:rsidRDefault="00C92084" w:rsidP="0012371A">
      <w:pPr>
        <w:pStyle w:val="Textoindependiente"/>
        <w:spacing w:before="142" w:line="415" w:lineRule="auto"/>
        <w:ind w:right="247"/>
      </w:pPr>
    </w:p>
    <w:p w14:paraId="37084041" w14:textId="77777777" w:rsidR="00C92084" w:rsidRDefault="00C92084" w:rsidP="0012371A">
      <w:pPr>
        <w:pStyle w:val="Textoindependiente"/>
        <w:spacing w:before="142" w:line="415" w:lineRule="auto"/>
        <w:ind w:right="247"/>
      </w:pPr>
    </w:p>
    <w:p w14:paraId="561EB55A" w14:textId="77777777" w:rsidR="00C92084" w:rsidRDefault="00C92084" w:rsidP="0012371A">
      <w:pPr>
        <w:pStyle w:val="Textoindependiente"/>
        <w:spacing w:before="142" w:line="415" w:lineRule="auto"/>
        <w:ind w:right="247"/>
      </w:pPr>
    </w:p>
    <w:p w14:paraId="3133B471" w14:textId="77777777" w:rsidR="00C92084" w:rsidRDefault="00C92084" w:rsidP="0012371A">
      <w:pPr>
        <w:pStyle w:val="Textoindependiente"/>
        <w:spacing w:before="142" w:line="415" w:lineRule="auto"/>
        <w:ind w:right="247"/>
      </w:pPr>
    </w:p>
    <w:p w14:paraId="7A217904" w14:textId="77777777" w:rsidR="00C92084" w:rsidRDefault="00C92084" w:rsidP="0012371A">
      <w:pPr>
        <w:pStyle w:val="Textoindependiente"/>
        <w:spacing w:before="142" w:line="415" w:lineRule="auto"/>
        <w:ind w:right="247"/>
      </w:pPr>
    </w:p>
    <w:p w14:paraId="5210FB51" w14:textId="77777777" w:rsidR="00C92084" w:rsidRDefault="00C92084" w:rsidP="0012371A">
      <w:pPr>
        <w:pStyle w:val="Textoindependiente"/>
        <w:spacing w:before="142" w:line="415" w:lineRule="auto"/>
        <w:ind w:right="247"/>
      </w:pPr>
    </w:p>
    <w:p w14:paraId="746C8C9C" w14:textId="77777777" w:rsidR="00934215" w:rsidRPr="007C7ED2" w:rsidRDefault="00934215" w:rsidP="0012371A">
      <w:pPr>
        <w:pStyle w:val="Textoindependiente"/>
        <w:spacing w:before="142" w:line="415" w:lineRule="auto"/>
        <w:ind w:right="247"/>
      </w:pPr>
    </w:p>
    <w:p w14:paraId="24BDC8E8" w14:textId="7BA5FAB2" w:rsidR="00920A3C" w:rsidRPr="007C06D3" w:rsidRDefault="000F0887">
      <w:pPr>
        <w:pStyle w:val="Prrafodelista"/>
        <w:numPr>
          <w:ilvl w:val="1"/>
          <w:numId w:val="11"/>
        </w:numPr>
        <w:rPr>
          <w:rFonts w:ascii="Tahoma" w:eastAsiaTheme="majorEastAsia" w:hAnsi="Tahoma" w:cs="Tahoma"/>
          <w:b/>
          <w:color w:val="003762"/>
          <w:w w:val="110"/>
          <w:sz w:val="28"/>
          <w:szCs w:val="28"/>
          <w:lang w:val="es-CO"/>
        </w:rPr>
      </w:pPr>
      <w:r>
        <w:rPr>
          <w:rFonts w:ascii="Tahoma" w:eastAsiaTheme="majorEastAsia" w:hAnsi="Tahoma" w:cs="Tahoma"/>
          <w:b/>
          <w:color w:val="003762"/>
          <w:w w:val="110"/>
          <w:sz w:val="28"/>
          <w:szCs w:val="28"/>
          <w:lang w:val="es-CO"/>
        </w:rPr>
        <w:t xml:space="preserve">Gestión del </w:t>
      </w:r>
      <w:r w:rsidR="00C7378B">
        <w:rPr>
          <w:rFonts w:ascii="Tahoma" w:eastAsiaTheme="majorEastAsia" w:hAnsi="Tahoma" w:cs="Tahoma"/>
          <w:b/>
          <w:color w:val="003762"/>
          <w:w w:val="110"/>
          <w:sz w:val="28"/>
          <w:szCs w:val="28"/>
          <w:lang w:val="es-CO"/>
        </w:rPr>
        <w:t>Vehículo</w:t>
      </w:r>
    </w:p>
    <w:p w14:paraId="2FDC006F" w14:textId="77777777" w:rsidR="007C06D3" w:rsidRDefault="007C06D3" w:rsidP="007C06D3">
      <w:pPr>
        <w:rPr>
          <w:lang w:val="es-CO"/>
        </w:rPr>
      </w:pPr>
    </w:p>
    <w:p w14:paraId="016777F3" w14:textId="40C789A3" w:rsidR="00C7378B" w:rsidRDefault="00414D17" w:rsidP="007C06D3">
      <w:pPr>
        <w:rPr>
          <w:lang w:val="es-CO"/>
        </w:rPr>
      </w:pPr>
      <w:r w:rsidRPr="00414D17">
        <w:rPr>
          <w:noProof/>
          <w:lang w:val="es-CO"/>
        </w:rPr>
        <w:drawing>
          <wp:inline distT="0" distB="0" distL="0" distR="0" wp14:anchorId="0EFB7FB2" wp14:editId="1B882229">
            <wp:extent cx="6120130" cy="3573145"/>
            <wp:effectExtent l="0" t="0" r="0" b="8255"/>
            <wp:docPr id="15748954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50E28" w14:textId="77777777" w:rsidR="000F0887" w:rsidRPr="007C06D3" w:rsidRDefault="000F0887" w:rsidP="007C06D3">
      <w:pPr>
        <w:rPr>
          <w:lang w:val="es-CO"/>
        </w:rPr>
      </w:pPr>
    </w:p>
    <w:p w14:paraId="3078AA3F" w14:textId="6CD87B0D" w:rsidR="007C06D3" w:rsidRDefault="007C06D3" w:rsidP="001C7539">
      <w:pPr>
        <w:pStyle w:val="Textoindependiente"/>
        <w:spacing w:before="18" w:line="343" w:lineRule="auto"/>
        <w:ind w:left="360" w:right="515"/>
        <w:jc w:val="center"/>
      </w:pPr>
    </w:p>
    <w:p w14:paraId="09CB18BE" w14:textId="7C691BA6" w:rsidR="00833E73" w:rsidRPr="00253B7D" w:rsidRDefault="00414D17" w:rsidP="00253B7D">
      <w:pPr>
        <w:pStyle w:val="Textoindependiente"/>
        <w:spacing w:before="18" w:line="343" w:lineRule="auto"/>
        <w:ind w:left="1080" w:right="515"/>
        <w:jc w:val="both"/>
        <w:rPr>
          <w:color w:val="000000"/>
        </w:rPr>
      </w:pPr>
      <w:r w:rsidRPr="00414D17">
        <w:rPr>
          <w:color w:val="000000"/>
        </w:rPr>
        <w:t xml:space="preserve">La página de administración de automóviles debe mostrar todos los automóviles en el </w:t>
      </w:r>
      <w:r w:rsidR="00F45D85" w:rsidRPr="00414D17">
        <w:rPr>
          <w:color w:val="000000"/>
        </w:rPr>
        <w:t>sistema.</w:t>
      </w:r>
      <w:r w:rsidR="00F45D85" w:rsidRPr="00253B7D">
        <w:rPr>
          <w:color w:val="000000"/>
        </w:rPr>
        <w:t xml:space="preserve"> En</w:t>
      </w:r>
      <w:r w:rsidRPr="00253B7D">
        <w:rPr>
          <w:color w:val="000000"/>
        </w:rPr>
        <w:t xml:space="preserve"> caso de que la lista de todos los autos no quepa en la pantalla, busque alguna forma para poder desplazarse hacia abajo y ver el resto de los </w:t>
      </w:r>
      <w:r w:rsidR="00833E73" w:rsidRPr="00253B7D">
        <w:rPr>
          <w:color w:val="000000"/>
        </w:rPr>
        <w:t>vehículos</w:t>
      </w:r>
      <w:r w:rsidRPr="00253B7D">
        <w:rPr>
          <w:color w:val="000000"/>
        </w:rPr>
        <w:t>.</w:t>
      </w:r>
    </w:p>
    <w:p w14:paraId="208E1FDF" w14:textId="77777777" w:rsidR="00833E73" w:rsidRDefault="00833E73" w:rsidP="00833E73">
      <w:pPr>
        <w:pStyle w:val="Textoindependiente"/>
        <w:spacing w:before="18" w:line="343" w:lineRule="auto"/>
        <w:ind w:left="360" w:right="515"/>
        <w:jc w:val="both"/>
        <w:rPr>
          <w:color w:val="000000"/>
        </w:rPr>
      </w:pPr>
    </w:p>
    <w:p w14:paraId="460E5123" w14:textId="4F80F043" w:rsidR="00414D17" w:rsidRPr="00414D17" w:rsidRDefault="00414D17" w:rsidP="00253B7D">
      <w:pPr>
        <w:pStyle w:val="Textoindependiente"/>
        <w:spacing w:before="18" w:line="343" w:lineRule="auto"/>
        <w:ind w:left="1080" w:right="515"/>
        <w:jc w:val="both"/>
        <w:rPr>
          <w:color w:val="000000"/>
        </w:rPr>
      </w:pPr>
      <w:r w:rsidRPr="00414D17">
        <w:rPr>
          <w:color w:val="000000"/>
        </w:rPr>
        <w:t>En la parte superior, el logotipo debe mostrarse junto al título de la página.</w:t>
      </w:r>
    </w:p>
    <w:p w14:paraId="2E4B8927" w14:textId="77777777" w:rsidR="00414D17" w:rsidRPr="00414D17" w:rsidRDefault="00414D17" w:rsidP="00414D17">
      <w:pPr>
        <w:pStyle w:val="Textoindependiente"/>
        <w:spacing w:before="18" w:line="343" w:lineRule="auto"/>
        <w:ind w:left="360" w:right="515"/>
        <w:jc w:val="both"/>
        <w:rPr>
          <w:color w:val="000000"/>
        </w:rPr>
      </w:pPr>
    </w:p>
    <w:p w14:paraId="22D9640D" w14:textId="77777777" w:rsidR="00414D17" w:rsidRPr="00414D17" w:rsidRDefault="00414D17" w:rsidP="00414D17">
      <w:pPr>
        <w:pStyle w:val="Textoindependiente"/>
        <w:spacing w:before="18" w:line="343" w:lineRule="auto"/>
        <w:ind w:left="360" w:right="515"/>
        <w:jc w:val="both"/>
        <w:rPr>
          <w:color w:val="000000"/>
        </w:rPr>
      </w:pPr>
    </w:p>
    <w:p w14:paraId="08E01A1F" w14:textId="77777777" w:rsidR="00414D17" w:rsidRPr="00414D17" w:rsidRDefault="00414D17" w:rsidP="00414D17">
      <w:pPr>
        <w:pStyle w:val="Textoindependiente"/>
        <w:spacing w:before="18" w:line="343" w:lineRule="auto"/>
        <w:ind w:left="360" w:right="515"/>
        <w:jc w:val="both"/>
        <w:rPr>
          <w:color w:val="000000"/>
        </w:rPr>
      </w:pPr>
      <w:r w:rsidRPr="00414D17">
        <w:rPr>
          <w:color w:val="000000"/>
        </w:rPr>
        <w:t>Cada artículo presentado debe mostrar la siguiente información sobre el vehículo:</w:t>
      </w:r>
    </w:p>
    <w:p w14:paraId="1856D11C" w14:textId="77777777" w:rsidR="00414D17" w:rsidRPr="00414D17" w:rsidRDefault="00414D17" w:rsidP="00414D17">
      <w:pPr>
        <w:pStyle w:val="Textoindependiente"/>
        <w:spacing w:before="18" w:line="343" w:lineRule="auto"/>
        <w:ind w:left="360" w:right="515"/>
        <w:jc w:val="both"/>
        <w:rPr>
          <w:color w:val="000000"/>
        </w:rPr>
      </w:pPr>
      <w:r w:rsidRPr="00414D17">
        <w:rPr>
          <w:color w:val="000000"/>
        </w:rPr>
        <w:t>Título.</w:t>
      </w:r>
    </w:p>
    <w:p w14:paraId="55A0DB57" w14:textId="77777777" w:rsidR="00414D17" w:rsidRPr="00414D17" w:rsidRDefault="00414D17" w:rsidP="00414D17">
      <w:pPr>
        <w:pStyle w:val="Textoindependiente"/>
        <w:spacing w:before="18" w:line="343" w:lineRule="auto"/>
        <w:ind w:left="360" w:right="515"/>
        <w:jc w:val="both"/>
        <w:rPr>
          <w:color w:val="000000"/>
        </w:rPr>
      </w:pPr>
    </w:p>
    <w:p w14:paraId="170B6CFA" w14:textId="77777777" w:rsidR="00414D17" w:rsidRDefault="00414D17">
      <w:pPr>
        <w:pStyle w:val="Textoindependiente"/>
        <w:numPr>
          <w:ilvl w:val="0"/>
          <w:numId w:val="14"/>
        </w:numPr>
        <w:spacing w:before="18" w:line="343" w:lineRule="auto"/>
        <w:ind w:right="515"/>
        <w:jc w:val="both"/>
        <w:rPr>
          <w:color w:val="000000"/>
        </w:rPr>
      </w:pPr>
      <w:r w:rsidRPr="00414D17">
        <w:rPr>
          <w:color w:val="000000"/>
        </w:rPr>
        <w:t>Precio por hora.</w:t>
      </w:r>
    </w:p>
    <w:p w14:paraId="0C49605E" w14:textId="77777777" w:rsidR="00414D17" w:rsidRDefault="00414D17">
      <w:pPr>
        <w:pStyle w:val="Textoindependiente"/>
        <w:numPr>
          <w:ilvl w:val="0"/>
          <w:numId w:val="14"/>
        </w:numPr>
        <w:spacing w:before="18" w:line="343" w:lineRule="auto"/>
        <w:ind w:right="515"/>
        <w:jc w:val="both"/>
        <w:rPr>
          <w:color w:val="000000"/>
        </w:rPr>
      </w:pPr>
      <w:r w:rsidRPr="00AC4899">
        <w:rPr>
          <w:color w:val="000000"/>
        </w:rPr>
        <w:t>Alquiler Promedio / mes</w:t>
      </w:r>
    </w:p>
    <w:p w14:paraId="5F1B31D4" w14:textId="0FFD3200" w:rsidR="00414D17" w:rsidRDefault="00414D17">
      <w:pPr>
        <w:pStyle w:val="Textoindependiente"/>
        <w:numPr>
          <w:ilvl w:val="0"/>
          <w:numId w:val="14"/>
        </w:numPr>
        <w:spacing w:before="18" w:line="343" w:lineRule="auto"/>
        <w:ind w:right="515"/>
        <w:jc w:val="both"/>
        <w:rPr>
          <w:color w:val="000000"/>
        </w:rPr>
      </w:pPr>
      <w:r w:rsidRPr="00AC4899">
        <w:rPr>
          <w:color w:val="000000"/>
        </w:rPr>
        <w:t xml:space="preserve">Inquilino actual (¡si no hay ninguno, deje el valor vacío; por ejemplo: usando </w:t>
      </w:r>
      <w:r w:rsidR="00AC4899">
        <w:rPr>
          <w:color w:val="000000"/>
        </w:rPr>
        <w:t xml:space="preserve">este símbolo </w:t>
      </w:r>
      <w:r w:rsidRPr="00AC4899">
        <w:rPr>
          <w:color w:val="000000"/>
          <w:sz w:val="28"/>
          <w:szCs w:val="28"/>
        </w:rPr>
        <w:t>­</w:t>
      </w:r>
      <w:r w:rsidRPr="00AC4899">
        <w:rPr>
          <w:color w:val="000000"/>
        </w:rPr>
        <w:t>).</w:t>
      </w:r>
    </w:p>
    <w:p w14:paraId="6D42C9D8" w14:textId="77777777" w:rsidR="00414D17" w:rsidRDefault="00414D17">
      <w:pPr>
        <w:pStyle w:val="Textoindependiente"/>
        <w:numPr>
          <w:ilvl w:val="0"/>
          <w:numId w:val="14"/>
        </w:numPr>
        <w:spacing w:before="18" w:line="343" w:lineRule="auto"/>
        <w:ind w:right="515"/>
        <w:jc w:val="both"/>
        <w:rPr>
          <w:color w:val="000000"/>
        </w:rPr>
      </w:pPr>
      <w:r w:rsidRPr="00AC4899">
        <w:rPr>
          <w:color w:val="000000"/>
        </w:rPr>
        <w:lastRenderedPageBreak/>
        <w:t>Imagen del coche.</w:t>
      </w:r>
    </w:p>
    <w:p w14:paraId="4ACC0949" w14:textId="53CC9598" w:rsidR="0010081B" w:rsidRDefault="0010081B">
      <w:pPr>
        <w:pStyle w:val="Textoindependiente"/>
        <w:numPr>
          <w:ilvl w:val="0"/>
          <w:numId w:val="14"/>
        </w:numPr>
        <w:spacing w:before="18" w:line="343" w:lineRule="auto"/>
        <w:ind w:right="515"/>
        <w:jc w:val="both"/>
        <w:rPr>
          <w:color w:val="000000"/>
        </w:rPr>
      </w:pPr>
      <w:r>
        <w:rPr>
          <w:color w:val="000000"/>
        </w:rPr>
        <w:t xml:space="preserve">Nombre del </w:t>
      </w:r>
      <w:proofErr w:type="spellStart"/>
      <w:r>
        <w:rPr>
          <w:color w:val="000000"/>
        </w:rPr>
        <w:t>vehiculo</w:t>
      </w:r>
      <w:proofErr w:type="spellEnd"/>
    </w:p>
    <w:p w14:paraId="36464327" w14:textId="77777777" w:rsidR="00414D17" w:rsidRPr="00AC4899" w:rsidRDefault="00414D17">
      <w:pPr>
        <w:pStyle w:val="Textoindependiente"/>
        <w:numPr>
          <w:ilvl w:val="0"/>
          <w:numId w:val="14"/>
        </w:numPr>
        <w:spacing w:before="18" w:line="343" w:lineRule="auto"/>
        <w:ind w:right="515"/>
        <w:jc w:val="both"/>
        <w:rPr>
          <w:color w:val="000000"/>
        </w:rPr>
      </w:pPr>
      <w:r w:rsidRPr="00AC4899">
        <w:rPr>
          <w:color w:val="000000"/>
        </w:rPr>
        <w:t>Dos iconos de acción:</w:t>
      </w:r>
    </w:p>
    <w:p w14:paraId="408B075C" w14:textId="77777777" w:rsidR="00414D17" w:rsidRPr="00414D17" w:rsidRDefault="00414D17" w:rsidP="00414D17">
      <w:pPr>
        <w:pStyle w:val="Textoindependiente"/>
        <w:spacing w:before="18" w:line="343" w:lineRule="auto"/>
        <w:ind w:left="360" w:right="515"/>
        <w:jc w:val="both"/>
        <w:rPr>
          <w:color w:val="000000"/>
        </w:rPr>
      </w:pPr>
    </w:p>
    <w:p w14:paraId="30A6263F" w14:textId="4B077FB5" w:rsidR="00414D17" w:rsidRDefault="00414D17">
      <w:pPr>
        <w:pStyle w:val="Textoindependiente"/>
        <w:numPr>
          <w:ilvl w:val="1"/>
          <w:numId w:val="14"/>
        </w:numPr>
        <w:spacing w:before="18" w:line="343" w:lineRule="auto"/>
        <w:ind w:right="515"/>
        <w:jc w:val="both"/>
        <w:rPr>
          <w:color w:val="000000"/>
        </w:rPr>
      </w:pPr>
      <w:r w:rsidRPr="00414D17">
        <w:rPr>
          <w:color w:val="000000"/>
        </w:rPr>
        <w:t>Editar: Este botón redirigirá al usuario a la página Editar (sección 7).</w:t>
      </w:r>
    </w:p>
    <w:p w14:paraId="7115FFD9" w14:textId="40EFB607" w:rsidR="00414D17" w:rsidRPr="00DB72BE" w:rsidRDefault="00AC7EB3">
      <w:pPr>
        <w:pStyle w:val="Textoindependiente"/>
        <w:numPr>
          <w:ilvl w:val="1"/>
          <w:numId w:val="14"/>
        </w:numPr>
        <w:spacing w:before="18" w:line="343" w:lineRule="auto"/>
        <w:ind w:right="515"/>
        <w:jc w:val="both"/>
        <w:rPr>
          <w:color w:val="000000"/>
        </w:rPr>
      </w:pPr>
      <w:r w:rsidRPr="00AC7EB3">
        <w:rPr>
          <w:color w:val="000000"/>
        </w:rPr>
        <w:t>Eliminar: Al hacer clic, el sistema preguntará si el usuario está seguro de la eliminación.</w:t>
      </w:r>
      <w:r>
        <w:rPr>
          <w:color w:val="000000"/>
        </w:rPr>
        <w:t xml:space="preserve"> </w:t>
      </w:r>
      <w:r w:rsidRPr="00AC7EB3">
        <w:rPr>
          <w:color w:val="000000"/>
        </w:rPr>
        <w:t>Si se confirma, el vehículo deberá eliminarse de la base de datos y la lista deberá actualizarse. Sin este coche.</w:t>
      </w:r>
    </w:p>
    <w:p w14:paraId="7BE45CBC" w14:textId="77777777" w:rsidR="00715C03" w:rsidRDefault="00715C03" w:rsidP="001C7539">
      <w:pPr>
        <w:pStyle w:val="Textoindependiente"/>
        <w:spacing w:before="18" w:line="343" w:lineRule="auto"/>
        <w:ind w:left="360" w:right="515"/>
        <w:jc w:val="center"/>
      </w:pPr>
    </w:p>
    <w:p w14:paraId="4E4E2717" w14:textId="77777777" w:rsidR="00715C03" w:rsidRDefault="00715C03" w:rsidP="00AC7EB3">
      <w:pPr>
        <w:pStyle w:val="Textoindependiente"/>
        <w:spacing w:before="18" w:line="343" w:lineRule="auto"/>
        <w:ind w:right="515"/>
        <w:jc w:val="both"/>
        <w:rPr>
          <w:color w:val="000000"/>
        </w:rPr>
      </w:pPr>
    </w:p>
    <w:p w14:paraId="20618281" w14:textId="77777777" w:rsidR="00715C03" w:rsidRDefault="00715C03" w:rsidP="00715C03">
      <w:pPr>
        <w:pStyle w:val="Textoindependiente"/>
        <w:spacing w:before="18" w:line="343" w:lineRule="auto"/>
        <w:ind w:left="360" w:right="515"/>
        <w:jc w:val="both"/>
      </w:pPr>
    </w:p>
    <w:p w14:paraId="31CC11E1" w14:textId="6EE905BD" w:rsidR="004A6A7A" w:rsidRDefault="008901EF">
      <w:pPr>
        <w:pStyle w:val="Prrafodelista"/>
        <w:numPr>
          <w:ilvl w:val="1"/>
          <w:numId w:val="11"/>
        </w:numPr>
        <w:rPr>
          <w:rFonts w:ascii="Tahoma" w:eastAsiaTheme="majorEastAsia" w:hAnsi="Tahoma" w:cs="Tahoma"/>
          <w:b/>
          <w:color w:val="003762"/>
          <w:w w:val="110"/>
          <w:sz w:val="28"/>
          <w:szCs w:val="28"/>
          <w:lang w:val="es-CO"/>
        </w:rPr>
      </w:pPr>
      <w:r>
        <w:rPr>
          <w:rFonts w:ascii="Tahoma" w:eastAsiaTheme="majorEastAsia" w:hAnsi="Tahoma" w:cs="Tahoma"/>
          <w:b/>
          <w:color w:val="003762"/>
          <w:w w:val="110"/>
          <w:sz w:val="28"/>
          <w:szCs w:val="28"/>
          <w:lang w:val="es-CO"/>
        </w:rPr>
        <w:t>Formulario de Actualización de un vehículo</w:t>
      </w:r>
    </w:p>
    <w:p w14:paraId="3615C413" w14:textId="77777777" w:rsidR="00502A34" w:rsidRDefault="00502A34" w:rsidP="00502A34">
      <w:pPr>
        <w:pStyle w:val="Prrafodelista"/>
        <w:ind w:left="360"/>
        <w:rPr>
          <w:rFonts w:ascii="Tahoma" w:eastAsiaTheme="majorEastAsia" w:hAnsi="Tahoma" w:cs="Tahoma"/>
          <w:b/>
          <w:color w:val="003762"/>
          <w:w w:val="110"/>
          <w:sz w:val="28"/>
          <w:szCs w:val="28"/>
          <w:lang w:val="es-CO"/>
        </w:rPr>
      </w:pPr>
    </w:p>
    <w:p w14:paraId="0565031E" w14:textId="622A1A60" w:rsidR="00502A34" w:rsidRDefault="00502A34" w:rsidP="00502A34">
      <w:pPr>
        <w:pStyle w:val="Prrafodelista"/>
        <w:ind w:left="360"/>
        <w:jc w:val="center"/>
        <w:rPr>
          <w:rFonts w:ascii="Tahoma" w:eastAsiaTheme="majorEastAsia" w:hAnsi="Tahoma" w:cs="Tahoma"/>
          <w:b/>
          <w:color w:val="003762"/>
          <w:w w:val="110"/>
          <w:sz w:val="28"/>
          <w:szCs w:val="28"/>
          <w:lang w:val="es-CO"/>
        </w:rPr>
      </w:pPr>
    </w:p>
    <w:p w14:paraId="4B51AB0F" w14:textId="6427C710" w:rsidR="002C3407" w:rsidRDefault="00625EB6" w:rsidP="002C3407">
      <w:pPr>
        <w:pStyle w:val="Prrafodelista"/>
        <w:ind w:left="360"/>
        <w:rPr>
          <w:rFonts w:ascii="Tahoma" w:eastAsiaTheme="majorEastAsia" w:hAnsi="Tahoma" w:cs="Tahoma"/>
          <w:b/>
          <w:color w:val="003762"/>
          <w:w w:val="110"/>
          <w:sz w:val="28"/>
          <w:szCs w:val="28"/>
          <w:lang w:val="es-CO"/>
        </w:rPr>
      </w:pPr>
      <w:r w:rsidRPr="00625EB6">
        <w:rPr>
          <w:rFonts w:ascii="Tahoma" w:eastAsiaTheme="majorEastAsia" w:hAnsi="Tahoma" w:cs="Tahoma"/>
          <w:b/>
          <w:noProof/>
          <w:color w:val="003762"/>
          <w:w w:val="110"/>
          <w:sz w:val="28"/>
          <w:szCs w:val="28"/>
          <w:lang w:val="es-CO"/>
        </w:rPr>
        <w:drawing>
          <wp:inline distT="0" distB="0" distL="0" distR="0" wp14:anchorId="4C2BE85C" wp14:editId="30CAC875">
            <wp:extent cx="6120130" cy="3557270"/>
            <wp:effectExtent l="0" t="0" r="0" b="5080"/>
            <wp:docPr id="4421552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475CB" w14:textId="77777777" w:rsidR="00DB72BE" w:rsidRDefault="00DB72BE" w:rsidP="00DB72BE">
      <w:pPr>
        <w:pStyle w:val="Textoindependiente"/>
        <w:spacing w:before="138"/>
        <w:jc w:val="both"/>
      </w:pPr>
    </w:p>
    <w:p w14:paraId="2B237F25" w14:textId="2459894B" w:rsidR="00F45D85" w:rsidRDefault="00F45D85" w:rsidP="00DB72BE">
      <w:pPr>
        <w:pStyle w:val="Textoindependiente"/>
        <w:spacing w:before="138"/>
        <w:jc w:val="both"/>
      </w:pPr>
      <w:r>
        <w:t>Este formulario permitirá al usuario editar los detalles del</w:t>
      </w:r>
      <w:r w:rsidR="00DB72BE">
        <w:t xml:space="preserve"> </w:t>
      </w:r>
      <w:r>
        <w:t>automóvil seleccionado.</w:t>
      </w:r>
    </w:p>
    <w:p w14:paraId="27C645B7" w14:textId="342B971C" w:rsidR="00F45D85" w:rsidRDefault="00F45D85">
      <w:pPr>
        <w:pStyle w:val="Textoindependiente"/>
        <w:numPr>
          <w:ilvl w:val="0"/>
          <w:numId w:val="16"/>
        </w:numPr>
        <w:spacing w:before="138"/>
        <w:jc w:val="both"/>
      </w:pPr>
      <w:r w:rsidRPr="00F45D85">
        <w:t>Marca: debe ser un campo de selección deshabilitado</w:t>
      </w:r>
      <w:r w:rsidR="00F04F4B">
        <w:t xml:space="preserve"> </w:t>
      </w:r>
      <w:r w:rsidRPr="00F45D85">
        <w:t>cuyo valor debe ser el nombre de la marca</w:t>
      </w:r>
      <w:r w:rsidR="00F04F4B">
        <w:t xml:space="preserve"> </w:t>
      </w:r>
      <w:r>
        <w:t xml:space="preserve">del </w:t>
      </w:r>
      <w:r w:rsidRPr="00F45D85">
        <w:t>coche.</w:t>
      </w:r>
    </w:p>
    <w:p w14:paraId="097C794F" w14:textId="77777777" w:rsidR="00F45D85" w:rsidRDefault="00F45D85">
      <w:pPr>
        <w:pStyle w:val="Textoindependiente"/>
        <w:numPr>
          <w:ilvl w:val="0"/>
          <w:numId w:val="16"/>
        </w:numPr>
        <w:spacing w:before="138"/>
        <w:jc w:val="both"/>
      </w:pPr>
      <w:r w:rsidRPr="00F45D85">
        <w:t>Modelo: debe ser un campo de selección deshabilitado cuyo valor debe ser el nombre del modelo del coche.</w:t>
      </w:r>
    </w:p>
    <w:p w14:paraId="07468CAA" w14:textId="77777777" w:rsidR="00F45D85" w:rsidRDefault="00F45D85">
      <w:pPr>
        <w:pStyle w:val="Textoindependiente"/>
        <w:numPr>
          <w:ilvl w:val="0"/>
          <w:numId w:val="16"/>
        </w:numPr>
        <w:spacing w:before="138"/>
        <w:jc w:val="both"/>
      </w:pPr>
      <w:r w:rsidRPr="00F45D85">
        <w:lastRenderedPageBreak/>
        <w:t>Promedio de alquiler por mes: debe ser un campo numérico ascendente y descendente.</w:t>
      </w:r>
    </w:p>
    <w:p w14:paraId="4B44ABDB" w14:textId="4576A967" w:rsidR="00F45D85" w:rsidRDefault="00F45D85">
      <w:pPr>
        <w:pStyle w:val="Textoindependiente"/>
        <w:numPr>
          <w:ilvl w:val="0"/>
          <w:numId w:val="16"/>
        </w:numPr>
        <w:spacing w:before="138"/>
        <w:jc w:val="both"/>
      </w:pPr>
      <w:r>
        <w:t>Precio por</w:t>
      </w:r>
      <w:r w:rsidRPr="00F45D85">
        <w:t xml:space="preserve"> </w:t>
      </w:r>
      <w:r>
        <w:t>hora:</w:t>
      </w:r>
      <w:r w:rsidRPr="00F45D85">
        <w:t xml:space="preserve"> </w:t>
      </w:r>
      <w:r>
        <w:t>campo</w:t>
      </w:r>
      <w:r w:rsidRPr="00F45D85">
        <w:t xml:space="preserve"> </w:t>
      </w:r>
      <w:r>
        <w:t>numérico.</w:t>
      </w:r>
      <w:r w:rsidRPr="00F45D85">
        <w:t xml:space="preserve"> </w:t>
      </w:r>
      <w:r>
        <w:t>El</w:t>
      </w:r>
      <w:r w:rsidRPr="00F45D85">
        <w:t xml:space="preserve"> </w:t>
      </w:r>
      <w:r>
        <w:t>usuario</w:t>
      </w:r>
      <w:r w:rsidRPr="00F45D85">
        <w:t xml:space="preserve"> </w:t>
      </w:r>
      <w:r>
        <w:t>debe</w:t>
      </w:r>
      <w:r w:rsidRPr="00F45D85">
        <w:t xml:space="preserve"> </w:t>
      </w:r>
      <w:r>
        <w:t>introducir</w:t>
      </w:r>
      <w:r w:rsidRPr="00F45D85">
        <w:t xml:space="preserve"> </w:t>
      </w:r>
      <w:r>
        <w:t>el valor</w:t>
      </w:r>
      <w:r w:rsidRPr="00F45D85">
        <w:t xml:space="preserve"> </w:t>
      </w:r>
      <w:r>
        <w:t>entero</w:t>
      </w:r>
      <w:r w:rsidRPr="00F45D85">
        <w:t xml:space="preserve"> </w:t>
      </w:r>
      <w:r>
        <w:t>y</w:t>
      </w:r>
      <w:r w:rsidRPr="00F45D85">
        <w:t xml:space="preserve"> </w:t>
      </w:r>
      <w:r>
        <w:t>el</w:t>
      </w:r>
      <w:r w:rsidRPr="00F45D85">
        <w:t xml:space="preserve"> sistema</w:t>
      </w:r>
      <w:r w:rsidR="00DB72BE">
        <w:t xml:space="preserve">, </w:t>
      </w:r>
      <w:r>
        <w:t>debería</w:t>
      </w:r>
      <w:r w:rsidRPr="00F45D85">
        <w:t xml:space="preserve"> </w:t>
      </w:r>
      <w:r>
        <w:t>actualizar</w:t>
      </w:r>
      <w:r w:rsidRPr="00F45D85">
        <w:t xml:space="preserve"> </w:t>
      </w:r>
      <w:r>
        <w:t>el</w:t>
      </w:r>
      <w:r w:rsidRPr="00F45D85">
        <w:t xml:space="preserve"> </w:t>
      </w:r>
      <w:r>
        <w:t>valor</w:t>
      </w:r>
      <w:r w:rsidRPr="00F45D85">
        <w:t xml:space="preserve"> </w:t>
      </w:r>
      <w:r>
        <w:t>automáticamente</w:t>
      </w:r>
      <w:r w:rsidRPr="00F45D85">
        <w:t xml:space="preserve"> </w:t>
      </w:r>
      <w:r>
        <w:t>a</w:t>
      </w:r>
      <w:r w:rsidRPr="00F45D85">
        <w:t xml:space="preserve"> </w:t>
      </w:r>
      <w:r>
        <w:t>un</w:t>
      </w:r>
      <w:r w:rsidRPr="00F45D85">
        <w:t xml:space="preserve"> decimal.</w:t>
      </w:r>
    </w:p>
    <w:p w14:paraId="467D1541" w14:textId="77777777" w:rsidR="00F45D85" w:rsidRDefault="00F45D85" w:rsidP="00DB72BE">
      <w:pPr>
        <w:pStyle w:val="Textoindependiente"/>
        <w:spacing w:before="138"/>
        <w:jc w:val="both"/>
      </w:pPr>
    </w:p>
    <w:p w14:paraId="47A54B56" w14:textId="02D3F99E" w:rsidR="00F45D85" w:rsidRDefault="00F45D85">
      <w:pPr>
        <w:pStyle w:val="Textoindependiente"/>
        <w:numPr>
          <w:ilvl w:val="0"/>
          <w:numId w:val="16"/>
        </w:numPr>
        <w:spacing w:before="138"/>
        <w:jc w:val="both"/>
      </w:pPr>
      <w:r>
        <w:t xml:space="preserve">Botón Actualizar – Una vez que se hace clic, los datos del automóvil deben actualizarse en la base de datos y el Formulario </w:t>
      </w:r>
      <w:r w:rsidR="00DC587F">
        <w:t>se debe cerrar</w:t>
      </w:r>
      <w:r>
        <w:t>. La lista de vehículos ya debería estar disponible con los datos actualizados del vehículo.</w:t>
      </w:r>
    </w:p>
    <w:p w14:paraId="597E6F76" w14:textId="77777777" w:rsidR="00F45D85" w:rsidRDefault="00F45D85" w:rsidP="00DB72BE">
      <w:pPr>
        <w:pStyle w:val="Textoindependiente"/>
        <w:spacing w:before="138"/>
        <w:jc w:val="both"/>
      </w:pPr>
    </w:p>
    <w:p w14:paraId="10F2B0FB" w14:textId="4B1F177F" w:rsidR="006542DA" w:rsidRDefault="006542DA">
      <w:pPr>
        <w:pStyle w:val="Prrafodelista"/>
        <w:numPr>
          <w:ilvl w:val="1"/>
          <w:numId w:val="11"/>
        </w:numPr>
        <w:rPr>
          <w:rFonts w:ascii="Tahoma" w:eastAsiaTheme="majorEastAsia" w:hAnsi="Tahoma" w:cs="Tahoma"/>
          <w:b/>
          <w:color w:val="003762"/>
          <w:w w:val="110"/>
          <w:sz w:val="28"/>
          <w:szCs w:val="28"/>
          <w:lang w:val="es-CO"/>
        </w:rPr>
      </w:pPr>
      <w:r>
        <w:rPr>
          <w:rFonts w:ascii="Tahoma" w:eastAsiaTheme="majorEastAsia" w:hAnsi="Tahoma" w:cs="Tahoma"/>
          <w:b/>
          <w:color w:val="003762"/>
          <w:w w:val="110"/>
          <w:sz w:val="28"/>
          <w:szCs w:val="28"/>
          <w:lang w:val="es-CO"/>
        </w:rPr>
        <w:t>Formulario de Notificaciones</w:t>
      </w:r>
    </w:p>
    <w:p w14:paraId="6429CC0B" w14:textId="77777777" w:rsidR="00551314" w:rsidRDefault="00551314" w:rsidP="00551314">
      <w:pPr>
        <w:pStyle w:val="Prrafodelista"/>
        <w:ind w:left="360"/>
        <w:rPr>
          <w:rFonts w:ascii="Tahoma" w:eastAsiaTheme="majorEastAsia" w:hAnsi="Tahoma" w:cs="Tahoma"/>
          <w:b/>
          <w:color w:val="003762"/>
          <w:w w:val="110"/>
          <w:sz w:val="28"/>
          <w:szCs w:val="28"/>
          <w:lang w:val="es-CO"/>
        </w:rPr>
      </w:pPr>
    </w:p>
    <w:p w14:paraId="49D61163" w14:textId="77777777" w:rsidR="006542DA" w:rsidRDefault="006542DA" w:rsidP="006542DA">
      <w:pPr>
        <w:pStyle w:val="Prrafodelista"/>
        <w:ind w:left="360"/>
        <w:rPr>
          <w:rFonts w:ascii="Tahoma" w:eastAsiaTheme="majorEastAsia" w:hAnsi="Tahoma" w:cs="Tahoma"/>
          <w:b/>
          <w:color w:val="003762"/>
          <w:w w:val="110"/>
          <w:sz w:val="28"/>
          <w:szCs w:val="28"/>
          <w:lang w:val="es-CO"/>
        </w:rPr>
      </w:pPr>
    </w:p>
    <w:p w14:paraId="4530585A" w14:textId="0B83634D" w:rsidR="006542DA" w:rsidRDefault="00252AA3" w:rsidP="00252AA3">
      <w:pPr>
        <w:pStyle w:val="Prrafodelista"/>
        <w:ind w:left="360"/>
        <w:jc w:val="center"/>
        <w:rPr>
          <w:rFonts w:ascii="Tahoma" w:eastAsiaTheme="majorEastAsia" w:hAnsi="Tahoma" w:cs="Tahoma"/>
          <w:b/>
          <w:color w:val="003762"/>
          <w:w w:val="110"/>
          <w:sz w:val="28"/>
          <w:szCs w:val="28"/>
          <w:lang w:val="es-CO"/>
        </w:rPr>
      </w:pPr>
      <w:r w:rsidRPr="00252AA3">
        <w:rPr>
          <w:rFonts w:ascii="Tahoma" w:eastAsiaTheme="majorEastAsia" w:hAnsi="Tahoma" w:cs="Tahoma"/>
          <w:b/>
          <w:noProof/>
          <w:color w:val="003762"/>
          <w:w w:val="110"/>
          <w:sz w:val="28"/>
          <w:szCs w:val="28"/>
          <w:lang w:val="es-CO"/>
        </w:rPr>
        <w:drawing>
          <wp:inline distT="0" distB="0" distL="0" distR="0" wp14:anchorId="6E4442AC" wp14:editId="50EA772D">
            <wp:extent cx="6120130" cy="3577590"/>
            <wp:effectExtent l="0" t="0" r="0" b="3810"/>
            <wp:docPr id="121651170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C46BD" w14:textId="77777777" w:rsidR="006542DA" w:rsidRDefault="006542DA" w:rsidP="00DB72BE">
      <w:pPr>
        <w:pStyle w:val="Textoindependiente"/>
        <w:spacing w:before="138"/>
        <w:jc w:val="both"/>
      </w:pPr>
    </w:p>
    <w:p w14:paraId="154E69D7" w14:textId="33A4B73D" w:rsidR="00C01574" w:rsidRPr="00C01574" w:rsidRDefault="00C01574" w:rsidP="00C01574">
      <w:pPr>
        <w:pStyle w:val="Textoindependiente"/>
        <w:spacing w:before="138"/>
        <w:jc w:val="both"/>
      </w:pPr>
      <w:r>
        <w:t>El formulario</w:t>
      </w:r>
      <w:r w:rsidRPr="00C01574">
        <w:t xml:space="preserve"> de Notificaciones mostrará las notificaciones de las operaciones aplicadas en el sistema, como, por ejemplo: </w:t>
      </w:r>
      <w:r>
        <w:t>E</w:t>
      </w:r>
      <w:r w:rsidRPr="00C01574">
        <w:t>l flujo de gestión de vehículos.</w:t>
      </w:r>
    </w:p>
    <w:p w14:paraId="7C3F123A" w14:textId="77777777" w:rsidR="00C01574" w:rsidRPr="00C01574" w:rsidRDefault="00C01574" w:rsidP="00C01574">
      <w:pPr>
        <w:pStyle w:val="Textoindependiente"/>
        <w:spacing w:before="138"/>
        <w:jc w:val="both"/>
      </w:pPr>
    </w:p>
    <w:p w14:paraId="1AAB32F5" w14:textId="640D7F1D" w:rsidR="00C01574" w:rsidRDefault="00C01574" w:rsidP="00C01574">
      <w:pPr>
        <w:pStyle w:val="Textoindependiente"/>
        <w:spacing w:before="138"/>
        <w:jc w:val="both"/>
      </w:pPr>
      <w:r w:rsidRPr="00C01574">
        <w:t>Todos los cambios realizados en los coches deben mostrarse en est</w:t>
      </w:r>
      <w:r>
        <w:t>e formulario,</w:t>
      </w:r>
      <w:r w:rsidRPr="00C01574">
        <w:t xml:space="preserve"> incluidas las posibles eliminaciones. ejecutado por el empleado.</w:t>
      </w:r>
    </w:p>
    <w:p w14:paraId="0D4DF079" w14:textId="77777777" w:rsidR="00AC5A3D" w:rsidRDefault="00AC5A3D" w:rsidP="00C01574">
      <w:pPr>
        <w:pStyle w:val="Textoindependiente"/>
        <w:spacing w:before="138"/>
        <w:jc w:val="both"/>
      </w:pPr>
    </w:p>
    <w:p w14:paraId="03400F41" w14:textId="7AADDDB9" w:rsidR="00AC5A3D" w:rsidRPr="00AC5A3D" w:rsidRDefault="00AC5A3D" w:rsidP="00AC5A3D">
      <w:pPr>
        <w:pStyle w:val="Textoindependiente"/>
        <w:spacing w:before="138"/>
        <w:jc w:val="both"/>
      </w:pPr>
      <w:r w:rsidRPr="00AC5A3D">
        <w:t>Las notificaciones deberán presentarse como tarjetas, las cuales mostrarán l</w:t>
      </w:r>
      <w:r>
        <w:t>o</w:t>
      </w:r>
      <w:r w:rsidRPr="00AC5A3D">
        <w:t xml:space="preserve"> siguiente: Información de cada uno:</w:t>
      </w:r>
    </w:p>
    <w:p w14:paraId="4B95E8A9" w14:textId="77777777" w:rsidR="00AC5A3D" w:rsidRPr="00AC5A3D" w:rsidRDefault="00AC5A3D">
      <w:pPr>
        <w:pStyle w:val="Textoindependiente"/>
        <w:numPr>
          <w:ilvl w:val="0"/>
          <w:numId w:val="15"/>
        </w:numPr>
        <w:spacing w:before="138"/>
        <w:jc w:val="both"/>
      </w:pPr>
      <w:r w:rsidRPr="00AC5A3D">
        <w:t>Tipo de notificaciones: Debe ser el tipo de cambio ejecutado para los autos ­ CAR</w:t>
      </w:r>
    </w:p>
    <w:p w14:paraId="510B7024" w14:textId="3A4ECFC6" w:rsidR="00AC5A3D" w:rsidRPr="00AC5A3D" w:rsidRDefault="00AC5A3D" w:rsidP="00AC5A3D">
      <w:pPr>
        <w:pStyle w:val="Textoindependiente"/>
        <w:spacing w:before="138"/>
        <w:jc w:val="both"/>
      </w:pPr>
      <w:r w:rsidRPr="00AC5A3D">
        <w:t>ELIMINADO (debería mostrarse en rojo) y C</w:t>
      </w:r>
      <w:r w:rsidR="007D7690">
        <w:t xml:space="preserve">AR </w:t>
      </w:r>
      <w:r w:rsidRPr="00AC5A3D">
        <w:t xml:space="preserve">ACTUALIZADO (debería mostrarse en </w:t>
      </w:r>
      <w:r>
        <w:t>naranja</w:t>
      </w:r>
      <w:r w:rsidRPr="00AC5A3D">
        <w:t>).</w:t>
      </w:r>
    </w:p>
    <w:p w14:paraId="3ED9F044" w14:textId="77777777" w:rsidR="00AC5A3D" w:rsidRPr="00AC5A3D" w:rsidRDefault="00AC5A3D">
      <w:pPr>
        <w:pStyle w:val="Textoindependiente"/>
        <w:numPr>
          <w:ilvl w:val="0"/>
          <w:numId w:val="15"/>
        </w:numPr>
        <w:spacing w:before="138"/>
        <w:jc w:val="both"/>
      </w:pPr>
      <w:r w:rsidRPr="00AC5A3D">
        <w:lastRenderedPageBreak/>
        <w:t>Descripción: Debe contener la acción realizada. Este texto debe mostrar qué coche se modificó (indicando la marca y el modelo) y qué acción se aplicó (si se eliminó o actualizó).</w:t>
      </w:r>
    </w:p>
    <w:p w14:paraId="2D9D146B" w14:textId="77777777" w:rsidR="00AC5A3D" w:rsidRPr="00AC5A3D" w:rsidRDefault="00AC5A3D" w:rsidP="00AC5A3D">
      <w:pPr>
        <w:pStyle w:val="Textoindependiente"/>
        <w:spacing w:before="138"/>
        <w:jc w:val="both"/>
      </w:pPr>
    </w:p>
    <w:p w14:paraId="7E2521D6" w14:textId="77777777" w:rsidR="00AC5A3D" w:rsidRPr="00AC5A3D" w:rsidRDefault="00AC5A3D">
      <w:pPr>
        <w:pStyle w:val="Textoindependiente"/>
        <w:numPr>
          <w:ilvl w:val="0"/>
          <w:numId w:val="15"/>
        </w:numPr>
        <w:spacing w:before="138"/>
        <w:jc w:val="both"/>
      </w:pPr>
      <w:r w:rsidRPr="00AC5A3D">
        <w:t>Fecha: La fecha en que se realizó el cambio en el sistema.</w:t>
      </w:r>
    </w:p>
    <w:p w14:paraId="3E7D6CF4" w14:textId="77777777" w:rsidR="00AC5A3D" w:rsidRPr="00AC5A3D" w:rsidRDefault="00AC5A3D" w:rsidP="00AC5A3D">
      <w:pPr>
        <w:pStyle w:val="Textoindependiente"/>
        <w:spacing w:before="138"/>
        <w:jc w:val="both"/>
      </w:pPr>
    </w:p>
    <w:p w14:paraId="6CC9AFEB" w14:textId="49E31B79" w:rsidR="00AC5A3D" w:rsidRPr="00AC5A3D" w:rsidRDefault="00AC5A3D" w:rsidP="00AC5A3D">
      <w:pPr>
        <w:pStyle w:val="Textoindependiente"/>
        <w:spacing w:before="138"/>
        <w:jc w:val="both"/>
      </w:pPr>
      <w:r w:rsidRPr="00AC5A3D">
        <w:t>Las notificaciones deben mostrarse ordenadas desde las últimas modificaciones hasta las primeras. (D</w:t>
      </w:r>
      <w:r w:rsidR="00551314">
        <w:t>e manera descendente</w:t>
      </w:r>
      <w:r w:rsidRPr="00AC5A3D">
        <w:t>).</w:t>
      </w:r>
    </w:p>
    <w:p w14:paraId="16AC155A" w14:textId="77777777" w:rsidR="00AC5A3D" w:rsidRPr="00C01574" w:rsidRDefault="00AC5A3D" w:rsidP="00C01574">
      <w:pPr>
        <w:pStyle w:val="Textoindependiente"/>
        <w:spacing w:before="138"/>
        <w:jc w:val="both"/>
      </w:pPr>
    </w:p>
    <w:p w14:paraId="44DFC82B" w14:textId="77777777" w:rsidR="00252AA3" w:rsidRPr="00F45D85" w:rsidRDefault="00252AA3" w:rsidP="00DB72BE">
      <w:pPr>
        <w:pStyle w:val="Textoindependiente"/>
        <w:spacing w:before="138"/>
        <w:jc w:val="both"/>
      </w:pPr>
    </w:p>
    <w:sectPr w:rsidR="00252AA3" w:rsidRPr="00F45D85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A5704" w14:textId="77777777" w:rsidR="00996169" w:rsidRDefault="00996169" w:rsidP="00313492">
      <w:r>
        <w:separator/>
      </w:r>
    </w:p>
    <w:p w14:paraId="0579236D" w14:textId="77777777" w:rsidR="00996169" w:rsidRDefault="00996169" w:rsidP="00313492"/>
    <w:p w14:paraId="1350C087" w14:textId="77777777" w:rsidR="00996169" w:rsidRDefault="00996169"/>
    <w:p w14:paraId="1BF6A9CD" w14:textId="77777777" w:rsidR="00996169" w:rsidRDefault="00996169"/>
    <w:p w14:paraId="60DCDE22" w14:textId="77777777" w:rsidR="00996169" w:rsidRDefault="00996169" w:rsidP="00887C3D"/>
    <w:p w14:paraId="1442B531" w14:textId="77777777" w:rsidR="00996169" w:rsidRDefault="00996169" w:rsidP="00887C3D"/>
  </w:endnote>
  <w:endnote w:type="continuationSeparator" w:id="0">
    <w:p w14:paraId="1E7B4C09" w14:textId="77777777" w:rsidR="00996169" w:rsidRDefault="00996169" w:rsidP="00313492">
      <w:r>
        <w:continuationSeparator/>
      </w:r>
    </w:p>
    <w:p w14:paraId="7B20BB06" w14:textId="77777777" w:rsidR="00996169" w:rsidRDefault="00996169" w:rsidP="00313492"/>
    <w:p w14:paraId="31B3D981" w14:textId="77777777" w:rsidR="00996169" w:rsidRDefault="00996169"/>
    <w:p w14:paraId="5BABFB4F" w14:textId="77777777" w:rsidR="00996169" w:rsidRDefault="00996169"/>
    <w:p w14:paraId="6FD4F08B" w14:textId="77777777" w:rsidR="00996169" w:rsidRDefault="00996169" w:rsidP="00887C3D"/>
    <w:p w14:paraId="571D0572" w14:textId="77777777" w:rsidR="00996169" w:rsidRDefault="00996169" w:rsidP="00887C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Com 55 Roman">
    <w:altName w:val="Calibri"/>
    <w:charset w:val="00"/>
    <w:family w:val="swiss"/>
    <w:pitch w:val="variable"/>
    <w:sig w:usb0="800000AF" w:usb1="5000204A" w:usb2="00000000" w:usb3="00000000" w:csb0="0000009B" w:csb1="00000000"/>
  </w:font>
  <w:font w:name="Frutiger LT Com 45 Light">
    <w:altName w:val="Calibri"/>
    <w:charset w:val="00"/>
    <w:family w:val="swiss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charset w:val="00"/>
    <w:family w:val="auto"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D2122D" w:rsidRPr="00D2122D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7E085CB5" w:rsidR="00453B91" w:rsidRDefault="00453B91" w:rsidP="00D2122D">
          <w:pPr>
            <w:tabs>
              <w:tab w:val="center" w:pos="4513"/>
              <w:tab w:val="right" w:pos="9026"/>
            </w:tabs>
            <w:spacing w:after="0"/>
            <w:rPr>
              <w:rFonts w:ascii="Frutiger LT Com 45 Light" w:hAnsi="Frutiger LT Com 45 Light"/>
              <w:sz w:val="14"/>
            </w:rPr>
          </w:pPr>
          <w:r>
            <w:rPr>
              <w:rFonts w:ascii="Frutiger LT Com 45 Light" w:hAnsi="Frutiger LT Com 45 Light"/>
              <w:sz w:val="14"/>
            </w:rPr>
            <w:t xml:space="preserve">Date: </w:t>
          </w:r>
          <w:r w:rsidR="00815EB0">
            <w:rPr>
              <w:rFonts w:ascii="Frutiger LT Com 45 Light" w:hAnsi="Frutiger LT Com 45 Light"/>
              <w:sz w:val="14"/>
            </w:rPr>
            <w:t>01</w:t>
          </w:r>
          <w:r>
            <w:rPr>
              <w:rFonts w:ascii="Frutiger LT Com 45 Light" w:hAnsi="Frutiger LT Com 45 Light"/>
              <w:sz w:val="14"/>
            </w:rPr>
            <w:t>.</w:t>
          </w:r>
          <w:r w:rsidR="00815EB0">
            <w:rPr>
              <w:rFonts w:ascii="Frutiger LT Com 45 Light" w:hAnsi="Frutiger LT Com 45 Light"/>
              <w:sz w:val="14"/>
            </w:rPr>
            <w:t>11</w:t>
          </w:r>
          <w:r w:rsidRPr="00D2122D">
            <w:rPr>
              <w:rFonts w:ascii="Frutiger LT Com 45 Light" w:hAnsi="Frutiger LT Com 45 Light"/>
              <w:sz w:val="14"/>
            </w:rPr>
            <w:t>.</w:t>
          </w:r>
          <w:r w:rsidR="007A5948">
            <w:rPr>
              <w:rFonts w:ascii="Frutiger LT Com 45 Light" w:hAnsi="Frutiger LT Com 45 Light"/>
              <w:sz w:val="14"/>
            </w:rPr>
            <w:t>2</w:t>
          </w:r>
          <w:r w:rsidR="00E92C3B">
            <w:rPr>
              <w:rFonts w:ascii="Frutiger LT Com 45 Light" w:hAnsi="Frutiger LT Com 45 Light"/>
              <w:sz w:val="14"/>
            </w:rPr>
            <w:t>3</w:t>
          </w:r>
        </w:p>
        <w:p w14:paraId="53812AFB" w14:textId="441F151E" w:rsidR="00D2122D" w:rsidRPr="00D2122D" w:rsidRDefault="00976BBD" w:rsidP="00D2122D">
          <w:pPr>
            <w:tabs>
              <w:tab w:val="center" w:pos="4513"/>
              <w:tab w:val="right" w:pos="9026"/>
            </w:tabs>
            <w:spacing w:after="0"/>
            <w:rPr>
              <w:rFonts w:ascii="Frutiger LT Com 45 Light" w:hAnsi="Frutiger LT Com 45 Light"/>
              <w:sz w:val="14"/>
            </w:rPr>
          </w:pPr>
          <w:r>
            <w:rPr>
              <w:rFonts w:ascii="Frutiger LT Com 45 Light" w:hAnsi="Frutiger LT Com 45 Light"/>
              <w:sz w:val="14"/>
            </w:rPr>
            <w:t>WS</w:t>
          </w:r>
          <w:r w:rsidR="00453B91">
            <w:rPr>
              <w:rFonts w:ascii="Frutiger LT Com 45 Light" w:hAnsi="Frutiger LT Com 45 Light"/>
              <w:sz w:val="14"/>
            </w:rPr>
            <w:t>20</w:t>
          </w:r>
          <w:r w:rsidR="007A5948">
            <w:rPr>
              <w:rFonts w:ascii="Frutiger LT Com 45 Light" w:hAnsi="Frutiger LT Com 45 Light"/>
              <w:sz w:val="14"/>
            </w:rPr>
            <w:t>2</w:t>
          </w:r>
          <w:r w:rsidR="0083115E">
            <w:rPr>
              <w:rFonts w:ascii="Frutiger LT Com 45 Light" w:hAnsi="Frutiger LT Com 45 Light"/>
              <w:sz w:val="14"/>
            </w:rPr>
            <w:t>5</w:t>
          </w:r>
          <w:r w:rsidR="00453B91">
            <w:rPr>
              <w:rFonts w:ascii="Frutiger LT Com 45 Light" w:hAnsi="Frutiger LT Com 45 Light"/>
              <w:sz w:val="14"/>
            </w:rPr>
            <w:t>_TP</w:t>
          </w:r>
          <w:r w:rsidR="003D2D74">
            <w:rPr>
              <w:rFonts w:ascii="Frutiger LT Com 45 Light" w:hAnsi="Frutiger LT Com 45 Light"/>
              <w:sz w:val="14"/>
            </w:rPr>
            <w:t>09</w:t>
          </w:r>
          <w:r w:rsidR="0069778C">
            <w:rPr>
              <w:rFonts w:ascii="Frutiger LT Com 45 Light" w:hAnsi="Frutiger LT Com 45 Light"/>
              <w:sz w:val="14"/>
            </w:rPr>
            <w:t>_</w:t>
          </w:r>
          <w:r w:rsidR="003D2D74">
            <w:rPr>
              <w:rFonts w:ascii="Frutiger LT Com 45 Light" w:hAnsi="Frutiger LT Com 45 Light"/>
              <w:sz w:val="14"/>
            </w:rPr>
            <w:t>Sesion</w:t>
          </w:r>
          <w:r w:rsidR="00453C16">
            <w:rPr>
              <w:rFonts w:ascii="Frutiger LT Com 45 Light" w:hAnsi="Frutiger LT Com 45 Light"/>
              <w:sz w:val="14"/>
            </w:rPr>
            <w:t>4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72589964" w:rsidR="00D2122D" w:rsidRDefault="00D2122D" w:rsidP="00453B91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Frutiger LT Com 45 Light" w:hAnsi="Frutiger LT Com 45 Light"/>
              <w:sz w:val="14"/>
            </w:rPr>
          </w:pPr>
          <w:r w:rsidRPr="00D2122D">
            <w:rPr>
              <w:rFonts w:ascii="Frutiger LT Com 45 Light" w:hAnsi="Frutiger LT Com 45 Light"/>
              <w:sz w:val="14"/>
            </w:rPr>
            <w:t xml:space="preserve">Version: </w:t>
          </w:r>
          <w:r w:rsidR="00453B91">
            <w:rPr>
              <w:rFonts w:ascii="Frutiger LT Com 45 Light" w:hAnsi="Frutiger LT Com 45 Light"/>
              <w:sz w:val="14"/>
            </w:rPr>
            <w:t xml:space="preserve">1.0     </w:t>
          </w:r>
        </w:p>
        <w:p w14:paraId="3C424F4F" w14:textId="14B5393F" w:rsidR="00453B91" w:rsidRPr="00D2122D" w:rsidRDefault="00453B91" w:rsidP="00453B91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Frutiger LT Com 45 Light" w:hAnsi="Frutiger LT Com 45 Light"/>
              <w:sz w:val="14"/>
            </w:rPr>
          </w:pPr>
          <w:r>
            <w:rPr>
              <w:rFonts w:ascii="Frutiger LT Com 45 Light" w:hAnsi="Frutiger LT Com 45 Light"/>
              <w:sz w:val="14"/>
            </w:rPr>
            <w:t xml:space="preserve">© </w:t>
          </w:r>
          <w:r w:rsidR="00815EB0">
            <w:rPr>
              <w:rFonts w:ascii="Frutiger LT Com 45 Light" w:hAnsi="Frutiger LT Com 45 Light"/>
              <w:sz w:val="14"/>
            </w:rPr>
            <w:t>WorldSkills Colombia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31D5E64C" w:rsidR="00D2122D" w:rsidRPr="00D2122D" w:rsidRDefault="00D2122D" w:rsidP="00D2122D">
          <w:pPr>
            <w:tabs>
              <w:tab w:val="center" w:pos="4513"/>
              <w:tab w:val="right" w:pos="9026"/>
            </w:tabs>
            <w:spacing w:after="0"/>
            <w:jc w:val="right"/>
            <w:rPr>
              <w:rFonts w:ascii="Frutiger LT Com 45 Light" w:hAnsi="Frutiger LT Com 45 Light"/>
              <w:sz w:val="14"/>
            </w:rPr>
          </w:pPr>
          <w:r w:rsidRPr="00D2122D">
            <w:rPr>
              <w:rFonts w:ascii="Frutiger LT Com 45 Light" w:hAnsi="Frutiger LT Com 45 Light"/>
              <w:sz w:val="14"/>
            </w:rPr>
            <w:fldChar w:fldCharType="begin"/>
          </w:r>
          <w:r w:rsidRPr="00D2122D">
            <w:rPr>
              <w:rFonts w:ascii="Frutiger LT Com 45 Light" w:hAnsi="Frutiger LT Com 45 Light"/>
              <w:sz w:val="14"/>
            </w:rPr>
            <w:instrText xml:space="preserve"> PAGE   \* MERGEFORMAT </w:instrText>
          </w:r>
          <w:r w:rsidRPr="00D2122D">
            <w:rPr>
              <w:rFonts w:ascii="Frutiger LT Com 45 Light" w:hAnsi="Frutiger LT Com 45 Light"/>
              <w:sz w:val="14"/>
            </w:rPr>
            <w:fldChar w:fldCharType="separate"/>
          </w:r>
          <w:r w:rsidR="00BF17B5">
            <w:rPr>
              <w:rFonts w:ascii="Frutiger LT Com 45 Light" w:hAnsi="Frutiger LT Com 45 Light"/>
              <w:noProof/>
              <w:sz w:val="14"/>
            </w:rPr>
            <w:t>13</w:t>
          </w:r>
          <w:r w:rsidRPr="00D2122D">
            <w:rPr>
              <w:rFonts w:ascii="Frutiger LT Com 45 Light" w:hAnsi="Frutiger LT Com 45 Light"/>
              <w:sz w:val="14"/>
            </w:rPr>
            <w:fldChar w:fldCharType="end"/>
          </w:r>
          <w:r w:rsidRPr="00D2122D">
            <w:rPr>
              <w:rFonts w:ascii="Frutiger LT Com 45 Light" w:hAnsi="Frutiger LT Com 45 Light"/>
              <w:sz w:val="14"/>
            </w:rPr>
            <w:t xml:space="preserve"> of </w:t>
          </w:r>
          <w:r w:rsidRPr="00D2122D">
            <w:rPr>
              <w:rFonts w:ascii="Frutiger LT Com 45 Light" w:hAnsi="Frutiger LT Com 45 Light"/>
              <w:sz w:val="14"/>
            </w:rPr>
            <w:fldChar w:fldCharType="begin"/>
          </w:r>
          <w:r w:rsidRPr="00D2122D">
            <w:rPr>
              <w:rFonts w:ascii="Frutiger LT Com 45 Light" w:hAnsi="Frutiger LT Com 45 Light"/>
              <w:sz w:val="14"/>
            </w:rPr>
            <w:instrText xml:space="preserve"> NUMPAGES   \* MERGEFORMAT </w:instrText>
          </w:r>
          <w:r w:rsidRPr="00D2122D">
            <w:rPr>
              <w:rFonts w:ascii="Frutiger LT Com 45 Light" w:hAnsi="Frutiger LT Com 45 Light"/>
              <w:sz w:val="14"/>
            </w:rPr>
            <w:fldChar w:fldCharType="separate"/>
          </w:r>
          <w:r w:rsidR="00BF17B5">
            <w:rPr>
              <w:rFonts w:ascii="Frutiger LT Com 45 Light" w:hAnsi="Frutiger LT Com 45 Light"/>
              <w:noProof/>
              <w:sz w:val="14"/>
            </w:rPr>
            <w:t>13</w:t>
          </w:r>
          <w:r w:rsidRPr="00D2122D">
            <w:rPr>
              <w:rFonts w:ascii="Frutiger LT Com 45 Light" w:hAnsi="Frutiger LT Com 45 Light"/>
              <w:noProof/>
              <w:sz w:val="14"/>
            </w:rPr>
            <w:fldChar w:fldCharType="end"/>
          </w:r>
        </w:p>
      </w:tc>
    </w:tr>
  </w:tbl>
  <w:p w14:paraId="4DA6CA96" w14:textId="77777777" w:rsidR="002D07E2" w:rsidRPr="006A388C" w:rsidRDefault="002D07E2" w:rsidP="006A388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7230A" w14:textId="6040C6C8" w:rsidR="00AE528B" w:rsidRPr="00453B91" w:rsidRDefault="00815EB0" w:rsidP="007575B9">
    <w:pPr>
      <w:pStyle w:val="Piedepgina"/>
      <w:rPr>
        <w:lang w:val="en-AU"/>
      </w:rPr>
    </w:pPr>
    <w:r>
      <w:rPr>
        <w:lang w:val="en-AU"/>
      </w:rPr>
      <w:t>WSC</w:t>
    </w:r>
    <w:r w:rsidR="00453B91">
      <w:rPr>
        <w:lang w:val="en-AU"/>
      </w:rPr>
      <w:t>20</w:t>
    </w:r>
    <w:r w:rsidR="000C531C">
      <w:rPr>
        <w:lang w:val="en-AU"/>
      </w:rPr>
      <w:t>2</w:t>
    </w:r>
    <w:r w:rsidR="00377D85">
      <w:rPr>
        <w:lang w:val="en-AU"/>
      </w:rPr>
      <w:t>5</w:t>
    </w:r>
    <w:r w:rsidR="00453B91">
      <w:rPr>
        <w:lang w:val="en-AU"/>
      </w:rPr>
      <w:t>_TP</w:t>
    </w:r>
    <w:r w:rsidR="00BD48F2">
      <w:rPr>
        <w:lang w:val="en-AU"/>
      </w:rPr>
      <w:t>09</w:t>
    </w:r>
  </w:p>
  <w:p w14:paraId="50F0388C" w14:textId="77777777" w:rsidR="00495952" w:rsidRDefault="004959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F51CD" w14:textId="77777777" w:rsidR="00996169" w:rsidRDefault="00996169">
      <w:r>
        <w:separator/>
      </w:r>
    </w:p>
    <w:p w14:paraId="40720648" w14:textId="77777777" w:rsidR="00996169" w:rsidRDefault="00996169"/>
    <w:p w14:paraId="7167C5B4" w14:textId="77777777" w:rsidR="00996169" w:rsidRDefault="00996169" w:rsidP="00887C3D"/>
    <w:p w14:paraId="35188A85" w14:textId="77777777" w:rsidR="00996169" w:rsidRDefault="00996169" w:rsidP="00887C3D"/>
  </w:footnote>
  <w:footnote w:type="continuationSeparator" w:id="0">
    <w:p w14:paraId="1592EC12" w14:textId="77777777" w:rsidR="00996169" w:rsidRDefault="00996169" w:rsidP="00313492">
      <w:r>
        <w:continuationSeparator/>
      </w:r>
    </w:p>
    <w:p w14:paraId="40773426" w14:textId="77777777" w:rsidR="00996169" w:rsidRDefault="00996169" w:rsidP="00313492"/>
    <w:p w14:paraId="381865D4" w14:textId="77777777" w:rsidR="00996169" w:rsidRDefault="00996169"/>
    <w:p w14:paraId="1B074F8F" w14:textId="77777777" w:rsidR="00996169" w:rsidRDefault="00996169"/>
    <w:p w14:paraId="0283D6C0" w14:textId="77777777" w:rsidR="00996169" w:rsidRDefault="00996169" w:rsidP="00887C3D"/>
    <w:p w14:paraId="16D24743" w14:textId="77777777" w:rsidR="00996169" w:rsidRDefault="00996169" w:rsidP="00887C3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8C594" w14:textId="62F4BF49" w:rsidR="006E26EF" w:rsidRDefault="00815EB0" w:rsidP="00313492">
    <w:pPr>
      <w:pStyle w:val="Encabezado"/>
    </w:pPr>
    <w:r>
      <w:rPr>
        <w:noProof/>
        <w:sz w:val="16"/>
        <w:szCs w:val="16"/>
        <w:lang w:val="es-CR" w:eastAsia="es-CR"/>
      </w:rPr>
      <w:drawing>
        <wp:anchor distT="0" distB="0" distL="114300" distR="114300" simplePos="0" relativeHeight="251667456" behindDoc="0" locked="0" layoutInCell="1" allowOverlap="1" wp14:anchorId="2ED3F3A0" wp14:editId="417E52C0">
          <wp:simplePos x="0" y="0"/>
          <wp:positionH relativeFrom="column">
            <wp:posOffset>5669085</wp:posOffset>
          </wp:positionH>
          <wp:positionV relativeFrom="paragraph">
            <wp:posOffset>-408403</wp:posOffset>
          </wp:positionV>
          <wp:extent cx="879231" cy="879231"/>
          <wp:effectExtent l="0" t="0" r="0" b="0"/>
          <wp:wrapNone/>
          <wp:docPr id="140676270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622655" name="Imagen 176062265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9231" cy="8792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B6E7" w14:textId="6DD6B119" w:rsidR="006E1EA4" w:rsidRDefault="00815EB0">
    <w:pPr>
      <w:pStyle w:val="Encabezado"/>
    </w:pPr>
    <w:r>
      <w:rPr>
        <w:noProof/>
      </w:rPr>
      <w:drawing>
        <wp:anchor distT="0" distB="0" distL="114300" distR="114300" simplePos="0" relativeHeight="251666432" behindDoc="0" locked="0" layoutInCell="1" allowOverlap="1" wp14:anchorId="6055005E" wp14:editId="44BF4B4B">
          <wp:simplePos x="0" y="0"/>
          <wp:positionH relativeFrom="column">
            <wp:posOffset>-732839</wp:posOffset>
          </wp:positionH>
          <wp:positionV relativeFrom="paragraph">
            <wp:posOffset>-712470</wp:posOffset>
          </wp:positionV>
          <wp:extent cx="7561385" cy="10711098"/>
          <wp:effectExtent l="0" t="0" r="0" b="0"/>
          <wp:wrapNone/>
          <wp:docPr id="107457020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443471" name="Imagen 34544347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385" cy="10711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1989568A"/>
    <w:multiLevelType w:val="hybridMultilevel"/>
    <w:tmpl w:val="6B588B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aconnmeros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aconnmeros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aconnmeros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4" w15:restartNumberingAfterBreak="0">
    <w:nsid w:val="1FC177F1"/>
    <w:multiLevelType w:val="multilevel"/>
    <w:tmpl w:val="7954FA08"/>
    <w:lvl w:ilvl="0">
      <w:start w:val="1"/>
      <w:numFmt w:val="none"/>
      <w:pStyle w:val="TD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D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D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FF81C30"/>
    <w:multiLevelType w:val="multilevel"/>
    <w:tmpl w:val="B0B81176"/>
    <w:styleLink w:val="Listaactual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aconvieta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aconvietas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aconvietas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aconvietas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aconvietas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7" w15:restartNumberingAfterBreak="0">
    <w:nsid w:val="21211E4E"/>
    <w:multiLevelType w:val="hybridMultilevel"/>
    <w:tmpl w:val="E820CB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193B7B"/>
    <w:multiLevelType w:val="hybridMultilevel"/>
    <w:tmpl w:val="327E60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412EF"/>
    <w:multiLevelType w:val="multilevel"/>
    <w:tmpl w:val="B0B81176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10" w15:restartNumberingAfterBreak="0">
    <w:nsid w:val="3D8A05EC"/>
    <w:multiLevelType w:val="hybridMultilevel"/>
    <w:tmpl w:val="955C8FB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714228"/>
    <w:multiLevelType w:val="multilevel"/>
    <w:tmpl w:val="0C0A001F"/>
    <w:styleLink w:val="Listaactual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C4A5B0F"/>
    <w:multiLevelType w:val="hybridMultilevel"/>
    <w:tmpl w:val="48CAED62"/>
    <w:lvl w:ilvl="0" w:tplc="7AE8863C">
      <w:start w:val="1"/>
      <w:numFmt w:val="decimal"/>
      <w:lvlText w:val="%1."/>
      <w:lvlJc w:val="left"/>
      <w:pPr>
        <w:ind w:left="1708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2"/>
        <w:sz w:val="16"/>
        <w:szCs w:val="16"/>
        <w:lang w:val="es-ES" w:eastAsia="en-US" w:bidi="ar-SA"/>
      </w:rPr>
    </w:lvl>
    <w:lvl w:ilvl="1" w:tplc="16B2EE8E">
      <w:numFmt w:val="bullet"/>
      <w:lvlText w:val="•"/>
      <w:lvlJc w:val="left"/>
      <w:pPr>
        <w:ind w:left="2606" w:hanging="182"/>
      </w:pPr>
      <w:rPr>
        <w:rFonts w:hint="default"/>
        <w:lang w:val="es-ES" w:eastAsia="en-US" w:bidi="ar-SA"/>
      </w:rPr>
    </w:lvl>
    <w:lvl w:ilvl="2" w:tplc="5F2E028A">
      <w:numFmt w:val="bullet"/>
      <w:lvlText w:val="•"/>
      <w:lvlJc w:val="left"/>
      <w:pPr>
        <w:ind w:left="3513" w:hanging="182"/>
      </w:pPr>
      <w:rPr>
        <w:rFonts w:hint="default"/>
        <w:lang w:val="es-ES" w:eastAsia="en-US" w:bidi="ar-SA"/>
      </w:rPr>
    </w:lvl>
    <w:lvl w:ilvl="3" w:tplc="C4D007C4">
      <w:numFmt w:val="bullet"/>
      <w:lvlText w:val="•"/>
      <w:lvlJc w:val="left"/>
      <w:pPr>
        <w:ind w:left="4420" w:hanging="182"/>
      </w:pPr>
      <w:rPr>
        <w:rFonts w:hint="default"/>
        <w:lang w:val="es-ES" w:eastAsia="en-US" w:bidi="ar-SA"/>
      </w:rPr>
    </w:lvl>
    <w:lvl w:ilvl="4" w:tplc="567A0B3C">
      <w:numFmt w:val="bullet"/>
      <w:lvlText w:val="•"/>
      <w:lvlJc w:val="left"/>
      <w:pPr>
        <w:ind w:left="5326" w:hanging="182"/>
      </w:pPr>
      <w:rPr>
        <w:rFonts w:hint="default"/>
        <w:lang w:val="es-ES" w:eastAsia="en-US" w:bidi="ar-SA"/>
      </w:rPr>
    </w:lvl>
    <w:lvl w:ilvl="5" w:tplc="828EF948">
      <w:numFmt w:val="bullet"/>
      <w:lvlText w:val="•"/>
      <w:lvlJc w:val="left"/>
      <w:pPr>
        <w:ind w:left="6233" w:hanging="182"/>
      </w:pPr>
      <w:rPr>
        <w:rFonts w:hint="default"/>
        <w:lang w:val="es-ES" w:eastAsia="en-US" w:bidi="ar-SA"/>
      </w:rPr>
    </w:lvl>
    <w:lvl w:ilvl="6" w:tplc="062C2412">
      <w:numFmt w:val="bullet"/>
      <w:lvlText w:val="•"/>
      <w:lvlJc w:val="left"/>
      <w:pPr>
        <w:ind w:left="7140" w:hanging="182"/>
      </w:pPr>
      <w:rPr>
        <w:rFonts w:hint="default"/>
        <w:lang w:val="es-ES" w:eastAsia="en-US" w:bidi="ar-SA"/>
      </w:rPr>
    </w:lvl>
    <w:lvl w:ilvl="7" w:tplc="478E719E">
      <w:numFmt w:val="bullet"/>
      <w:lvlText w:val="•"/>
      <w:lvlJc w:val="left"/>
      <w:pPr>
        <w:ind w:left="8046" w:hanging="182"/>
      </w:pPr>
      <w:rPr>
        <w:rFonts w:hint="default"/>
        <w:lang w:val="es-ES" w:eastAsia="en-US" w:bidi="ar-SA"/>
      </w:rPr>
    </w:lvl>
    <w:lvl w:ilvl="8" w:tplc="43F46090">
      <w:numFmt w:val="bullet"/>
      <w:lvlText w:val="•"/>
      <w:lvlJc w:val="left"/>
      <w:pPr>
        <w:ind w:left="8953" w:hanging="182"/>
      </w:pPr>
      <w:rPr>
        <w:rFonts w:hint="default"/>
        <w:lang w:val="es-ES" w:eastAsia="en-US" w:bidi="ar-SA"/>
      </w:rPr>
    </w:lvl>
  </w:abstractNum>
  <w:abstractNum w:abstractNumId="13" w15:restartNumberingAfterBreak="0">
    <w:nsid w:val="712E306E"/>
    <w:multiLevelType w:val="hybridMultilevel"/>
    <w:tmpl w:val="490A698A"/>
    <w:lvl w:ilvl="0" w:tplc="2FD468C4">
      <w:numFmt w:val="bullet"/>
      <w:lvlText w:val="•"/>
      <w:lvlJc w:val="left"/>
      <w:pPr>
        <w:ind w:left="2164" w:hanging="102"/>
      </w:pPr>
      <w:rPr>
        <w:rFonts w:ascii="Arial MT" w:eastAsia="Arial MT" w:hAnsi="Arial MT" w:cs="Arial MT" w:hint="default"/>
        <w:spacing w:val="0"/>
        <w:w w:val="101"/>
        <w:lang w:val="es-ES" w:eastAsia="en-US" w:bidi="ar-SA"/>
      </w:rPr>
    </w:lvl>
    <w:lvl w:ilvl="1" w:tplc="B60A4830">
      <w:numFmt w:val="bullet"/>
      <w:lvlText w:val="•"/>
      <w:lvlJc w:val="left"/>
      <w:pPr>
        <w:ind w:left="3096" w:hanging="102"/>
      </w:pPr>
      <w:rPr>
        <w:rFonts w:hint="default"/>
        <w:lang w:val="es-ES" w:eastAsia="en-US" w:bidi="ar-SA"/>
      </w:rPr>
    </w:lvl>
    <w:lvl w:ilvl="2" w:tplc="D3AE7800">
      <w:numFmt w:val="bullet"/>
      <w:lvlText w:val="•"/>
      <w:lvlJc w:val="left"/>
      <w:pPr>
        <w:ind w:left="4032" w:hanging="102"/>
      </w:pPr>
      <w:rPr>
        <w:rFonts w:hint="default"/>
        <w:lang w:val="es-ES" w:eastAsia="en-US" w:bidi="ar-SA"/>
      </w:rPr>
    </w:lvl>
    <w:lvl w:ilvl="3" w:tplc="156423CA">
      <w:numFmt w:val="bullet"/>
      <w:lvlText w:val="•"/>
      <w:lvlJc w:val="left"/>
      <w:pPr>
        <w:ind w:left="4968" w:hanging="102"/>
      </w:pPr>
      <w:rPr>
        <w:rFonts w:hint="default"/>
        <w:lang w:val="es-ES" w:eastAsia="en-US" w:bidi="ar-SA"/>
      </w:rPr>
    </w:lvl>
    <w:lvl w:ilvl="4" w:tplc="4D2ADE12">
      <w:numFmt w:val="bullet"/>
      <w:lvlText w:val="•"/>
      <w:lvlJc w:val="left"/>
      <w:pPr>
        <w:ind w:left="5904" w:hanging="102"/>
      </w:pPr>
      <w:rPr>
        <w:rFonts w:hint="default"/>
        <w:lang w:val="es-ES" w:eastAsia="en-US" w:bidi="ar-SA"/>
      </w:rPr>
    </w:lvl>
    <w:lvl w:ilvl="5" w:tplc="E2B26D70">
      <w:numFmt w:val="bullet"/>
      <w:lvlText w:val="•"/>
      <w:lvlJc w:val="left"/>
      <w:pPr>
        <w:ind w:left="6840" w:hanging="102"/>
      </w:pPr>
      <w:rPr>
        <w:rFonts w:hint="default"/>
        <w:lang w:val="es-ES" w:eastAsia="en-US" w:bidi="ar-SA"/>
      </w:rPr>
    </w:lvl>
    <w:lvl w:ilvl="6" w:tplc="D89A167C">
      <w:numFmt w:val="bullet"/>
      <w:lvlText w:val="•"/>
      <w:lvlJc w:val="left"/>
      <w:pPr>
        <w:ind w:left="7776" w:hanging="102"/>
      </w:pPr>
      <w:rPr>
        <w:rFonts w:hint="default"/>
        <w:lang w:val="es-ES" w:eastAsia="en-US" w:bidi="ar-SA"/>
      </w:rPr>
    </w:lvl>
    <w:lvl w:ilvl="7" w:tplc="F7A63B9C">
      <w:numFmt w:val="bullet"/>
      <w:lvlText w:val="•"/>
      <w:lvlJc w:val="left"/>
      <w:pPr>
        <w:ind w:left="8712" w:hanging="102"/>
      </w:pPr>
      <w:rPr>
        <w:rFonts w:hint="default"/>
        <w:lang w:val="es-ES" w:eastAsia="en-US" w:bidi="ar-SA"/>
      </w:rPr>
    </w:lvl>
    <w:lvl w:ilvl="8" w:tplc="33C6912C">
      <w:numFmt w:val="bullet"/>
      <w:lvlText w:val="•"/>
      <w:lvlJc w:val="left"/>
      <w:pPr>
        <w:ind w:left="9648" w:hanging="102"/>
      </w:pPr>
      <w:rPr>
        <w:rFonts w:hint="default"/>
        <w:lang w:val="es-ES" w:eastAsia="en-US" w:bidi="ar-SA"/>
      </w:rPr>
    </w:lvl>
  </w:abstractNum>
  <w:abstractNum w:abstractNumId="14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54939F5"/>
    <w:multiLevelType w:val="multilevel"/>
    <w:tmpl w:val="3F9A7C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80436384">
    <w:abstractNumId w:val="1"/>
  </w:num>
  <w:num w:numId="2" w16cid:durableId="2118282613">
    <w:abstractNumId w:val="0"/>
  </w:num>
  <w:num w:numId="3" w16cid:durableId="580263394">
    <w:abstractNumId w:val="6"/>
  </w:num>
  <w:num w:numId="4" w16cid:durableId="2031178606">
    <w:abstractNumId w:val="3"/>
  </w:num>
  <w:num w:numId="5" w16cid:durableId="1004015495">
    <w:abstractNumId w:val="14"/>
  </w:num>
  <w:num w:numId="6" w16cid:durableId="1951625791">
    <w:abstractNumId w:val="4"/>
  </w:num>
  <w:num w:numId="7" w16cid:durableId="152724604">
    <w:abstractNumId w:val="12"/>
  </w:num>
  <w:num w:numId="8" w16cid:durableId="2139373242">
    <w:abstractNumId w:val="9"/>
  </w:num>
  <w:num w:numId="9" w16cid:durableId="643319738">
    <w:abstractNumId w:val="5"/>
  </w:num>
  <w:num w:numId="10" w16cid:durableId="1232352446">
    <w:abstractNumId w:val="11"/>
  </w:num>
  <w:num w:numId="11" w16cid:durableId="506598554">
    <w:abstractNumId w:val="15"/>
  </w:num>
  <w:num w:numId="12" w16cid:durableId="1670138014">
    <w:abstractNumId w:val="2"/>
  </w:num>
  <w:num w:numId="13" w16cid:durableId="923218928">
    <w:abstractNumId w:val="8"/>
  </w:num>
  <w:num w:numId="14" w16cid:durableId="988437511">
    <w:abstractNumId w:val="10"/>
  </w:num>
  <w:num w:numId="15" w16cid:durableId="1075321613">
    <w:abstractNumId w:val="13"/>
  </w:num>
  <w:num w:numId="16" w16cid:durableId="1823157728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45D"/>
    <w:rsid w:val="00000BE5"/>
    <w:rsid w:val="000037F3"/>
    <w:rsid w:val="00004078"/>
    <w:rsid w:val="00006EFF"/>
    <w:rsid w:val="00013866"/>
    <w:rsid w:val="00013B83"/>
    <w:rsid w:val="00021530"/>
    <w:rsid w:val="00022AD5"/>
    <w:rsid w:val="00031679"/>
    <w:rsid w:val="00033237"/>
    <w:rsid w:val="0003398B"/>
    <w:rsid w:val="0003526B"/>
    <w:rsid w:val="00036A02"/>
    <w:rsid w:val="000370D0"/>
    <w:rsid w:val="0003773A"/>
    <w:rsid w:val="00050DCE"/>
    <w:rsid w:val="00051F2B"/>
    <w:rsid w:val="00052F6D"/>
    <w:rsid w:val="00057B12"/>
    <w:rsid w:val="00062101"/>
    <w:rsid w:val="000657F3"/>
    <w:rsid w:val="00066127"/>
    <w:rsid w:val="00071AA7"/>
    <w:rsid w:val="000773A9"/>
    <w:rsid w:val="00081C62"/>
    <w:rsid w:val="00084C22"/>
    <w:rsid w:val="00084C56"/>
    <w:rsid w:val="000866F8"/>
    <w:rsid w:val="00092779"/>
    <w:rsid w:val="00096C19"/>
    <w:rsid w:val="000978A3"/>
    <w:rsid w:val="000A211A"/>
    <w:rsid w:val="000A4415"/>
    <w:rsid w:val="000B18B3"/>
    <w:rsid w:val="000B28D3"/>
    <w:rsid w:val="000B6B2C"/>
    <w:rsid w:val="000C4A60"/>
    <w:rsid w:val="000C4D2E"/>
    <w:rsid w:val="000C531C"/>
    <w:rsid w:val="000D1347"/>
    <w:rsid w:val="000D576D"/>
    <w:rsid w:val="000E219D"/>
    <w:rsid w:val="000E2939"/>
    <w:rsid w:val="000E3082"/>
    <w:rsid w:val="000E65B9"/>
    <w:rsid w:val="000F0887"/>
    <w:rsid w:val="000F3436"/>
    <w:rsid w:val="000F4A5C"/>
    <w:rsid w:val="000F6B94"/>
    <w:rsid w:val="0010081B"/>
    <w:rsid w:val="00102254"/>
    <w:rsid w:val="00106C92"/>
    <w:rsid w:val="00111D49"/>
    <w:rsid w:val="001172EF"/>
    <w:rsid w:val="001209A4"/>
    <w:rsid w:val="00122277"/>
    <w:rsid w:val="0012371A"/>
    <w:rsid w:val="0012553C"/>
    <w:rsid w:val="001343DA"/>
    <w:rsid w:val="00134413"/>
    <w:rsid w:val="00134547"/>
    <w:rsid w:val="0013650F"/>
    <w:rsid w:val="00137671"/>
    <w:rsid w:val="00152A46"/>
    <w:rsid w:val="00154A28"/>
    <w:rsid w:val="00155909"/>
    <w:rsid w:val="00156451"/>
    <w:rsid w:val="00156CA1"/>
    <w:rsid w:val="001571FB"/>
    <w:rsid w:val="00164BAD"/>
    <w:rsid w:val="00174260"/>
    <w:rsid w:val="00175AD2"/>
    <w:rsid w:val="00176696"/>
    <w:rsid w:val="00182CD0"/>
    <w:rsid w:val="00183BCA"/>
    <w:rsid w:val="0018541C"/>
    <w:rsid w:val="00187D04"/>
    <w:rsid w:val="00192D2B"/>
    <w:rsid w:val="00195A67"/>
    <w:rsid w:val="001A3779"/>
    <w:rsid w:val="001A545D"/>
    <w:rsid w:val="001A554B"/>
    <w:rsid w:val="001A67F0"/>
    <w:rsid w:val="001C317B"/>
    <w:rsid w:val="001C5228"/>
    <w:rsid w:val="001C5F88"/>
    <w:rsid w:val="001C6B44"/>
    <w:rsid w:val="001C7539"/>
    <w:rsid w:val="001C7712"/>
    <w:rsid w:val="001D0754"/>
    <w:rsid w:val="001E4DE0"/>
    <w:rsid w:val="001E4FDC"/>
    <w:rsid w:val="001E53D7"/>
    <w:rsid w:val="001F2B8D"/>
    <w:rsid w:val="002040CF"/>
    <w:rsid w:val="002057EF"/>
    <w:rsid w:val="00212BF2"/>
    <w:rsid w:val="00231742"/>
    <w:rsid w:val="002329C3"/>
    <w:rsid w:val="002346F6"/>
    <w:rsid w:val="00241985"/>
    <w:rsid w:val="0024455C"/>
    <w:rsid w:val="00252AA3"/>
    <w:rsid w:val="00253B7D"/>
    <w:rsid w:val="00257281"/>
    <w:rsid w:val="002628B8"/>
    <w:rsid w:val="00264847"/>
    <w:rsid w:val="00271388"/>
    <w:rsid w:val="00273EE1"/>
    <w:rsid w:val="00283953"/>
    <w:rsid w:val="002852E7"/>
    <w:rsid w:val="00287545"/>
    <w:rsid w:val="00292685"/>
    <w:rsid w:val="00294DA2"/>
    <w:rsid w:val="002951DF"/>
    <w:rsid w:val="0029545A"/>
    <w:rsid w:val="002A14D1"/>
    <w:rsid w:val="002A314F"/>
    <w:rsid w:val="002A4D6F"/>
    <w:rsid w:val="002A6033"/>
    <w:rsid w:val="002B1320"/>
    <w:rsid w:val="002B13FB"/>
    <w:rsid w:val="002B2C0A"/>
    <w:rsid w:val="002B4629"/>
    <w:rsid w:val="002C3407"/>
    <w:rsid w:val="002C4118"/>
    <w:rsid w:val="002D07E2"/>
    <w:rsid w:val="002D0812"/>
    <w:rsid w:val="002D43C8"/>
    <w:rsid w:val="002D45D8"/>
    <w:rsid w:val="002D4A7A"/>
    <w:rsid w:val="002E44B5"/>
    <w:rsid w:val="002E5B19"/>
    <w:rsid w:val="002F4341"/>
    <w:rsid w:val="002F5072"/>
    <w:rsid w:val="00301FC9"/>
    <w:rsid w:val="00302B26"/>
    <w:rsid w:val="00310983"/>
    <w:rsid w:val="003133A3"/>
    <w:rsid w:val="00313492"/>
    <w:rsid w:val="003147E8"/>
    <w:rsid w:val="0032135D"/>
    <w:rsid w:val="0032476D"/>
    <w:rsid w:val="003342CD"/>
    <w:rsid w:val="003402B1"/>
    <w:rsid w:val="00340348"/>
    <w:rsid w:val="00341C27"/>
    <w:rsid w:val="00342E3E"/>
    <w:rsid w:val="00343D1B"/>
    <w:rsid w:val="00345178"/>
    <w:rsid w:val="00346BDB"/>
    <w:rsid w:val="00350F84"/>
    <w:rsid w:val="00356625"/>
    <w:rsid w:val="00357CB1"/>
    <w:rsid w:val="00364BB8"/>
    <w:rsid w:val="0036544B"/>
    <w:rsid w:val="00376949"/>
    <w:rsid w:val="00377D85"/>
    <w:rsid w:val="00380665"/>
    <w:rsid w:val="0038099A"/>
    <w:rsid w:val="00381C9B"/>
    <w:rsid w:val="003822CB"/>
    <w:rsid w:val="00383205"/>
    <w:rsid w:val="00385D0A"/>
    <w:rsid w:val="003C441E"/>
    <w:rsid w:val="003D2D74"/>
    <w:rsid w:val="003D498D"/>
    <w:rsid w:val="003D4CA0"/>
    <w:rsid w:val="003D4FF9"/>
    <w:rsid w:val="003E3C7A"/>
    <w:rsid w:val="003F4A49"/>
    <w:rsid w:val="003F52A9"/>
    <w:rsid w:val="0040438F"/>
    <w:rsid w:val="004053E0"/>
    <w:rsid w:val="0040746F"/>
    <w:rsid w:val="00413188"/>
    <w:rsid w:val="004131BB"/>
    <w:rsid w:val="00414D17"/>
    <w:rsid w:val="004239FD"/>
    <w:rsid w:val="0044136E"/>
    <w:rsid w:val="00447234"/>
    <w:rsid w:val="0045052B"/>
    <w:rsid w:val="00453B91"/>
    <w:rsid w:val="00453C16"/>
    <w:rsid w:val="00457FB1"/>
    <w:rsid w:val="004605D7"/>
    <w:rsid w:val="004612A3"/>
    <w:rsid w:val="00462CB3"/>
    <w:rsid w:val="004655FE"/>
    <w:rsid w:val="00472F2E"/>
    <w:rsid w:val="00475DE8"/>
    <w:rsid w:val="00477377"/>
    <w:rsid w:val="00481736"/>
    <w:rsid w:val="00484B04"/>
    <w:rsid w:val="004857D8"/>
    <w:rsid w:val="00486E8D"/>
    <w:rsid w:val="004872F9"/>
    <w:rsid w:val="0048791A"/>
    <w:rsid w:val="0049481C"/>
    <w:rsid w:val="00495952"/>
    <w:rsid w:val="0049633C"/>
    <w:rsid w:val="004A0729"/>
    <w:rsid w:val="004A1D45"/>
    <w:rsid w:val="004A6A7A"/>
    <w:rsid w:val="004A74C3"/>
    <w:rsid w:val="004B20F3"/>
    <w:rsid w:val="004B34B0"/>
    <w:rsid w:val="004B417E"/>
    <w:rsid w:val="004B5A2B"/>
    <w:rsid w:val="004B6102"/>
    <w:rsid w:val="004B6219"/>
    <w:rsid w:val="004C5784"/>
    <w:rsid w:val="004C5B30"/>
    <w:rsid w:val="004C77A7"/>
    <w:rsid w:val="004D2D88"/>
    <w:rsid w:val="004D3337"/>
    <w:rsid w:val="004E0B0C"/>
    <w:rsid w:val="004E32D3"/>
    <w:rsid w:val="004E4836"/>
    <w:rsid w:val="004E5BC5"/>
    <w:rsid w:val="004E6275"/>
    <w:rsid w:val="004E6D55"/>
    <w:rsid w:val="004E782C"/>
    <w:rsid w:val="004F1DD3"/>
    <w:rsid w:val="004F2542"/>
    <w:rsid w:val="00502A34"/>
    <w:rsid w:val="00507062"/>
    <w:rsid w:val="00507D7C"/>
    <w:rsid w:val="00512293"/>
    <w:rsid w:val="00516172"/>
    <w:rsid w:val="0051761D"/>
    <w:rsid w:val="00525F28"/>
    <w:rsid w:val="0052718A"/>
    <w:rsid w:val="0053392B"/>
    <w:rsid w:val="00534780"/>
    <w:rsid w:val="00534E4A"/>
    <w:rsid w:val="00541619"/>
    <w:rsid w:val="00542783"/>
    <w:rsid w:val="005448B3"/>
    <w:rsid w:val="00546FD5"/>
    <w:rsid w:val="00551314"/>
    <w:rsid w:val="00560C48"/>
    <w:rsid w:val="00561D6C"/>
    <w:rsid w:val="00563860"/>
    <w:rsid w:val="0056462B"/>
    <w:rsid w:val="00567BF1"/>
    <w:rsid w:val="00575F7A"/>
    <w:rsid w:val="00580304"/>
    <w:rsid w:val="00584FFC"/>
    <w:rsid w:val="00591304"/>
    <w:rsid w:val="005A2416"/>
    <w:rsid w:val="005A7B30"/>
    <w:rsid w:val="005B6E49"/>
    <w:rsid w:val="005C1F3D"/>
    <w:rsid w:val="005C6ABB"/>
    <w:rsid w:val="005C7E6F"/>
    <w:rsid w:val="005D250B"/>
    <w:rsid w:val="005F01CC"/>
    <w:rsid w:val="005F3E6C"/>
    <w:rsid w:val="005F46E9"/>
    <w:rsid w:val="005F4CBB"/>
    <w:rsid w:val="00600531"/>
    <w:rsid w:val="0060053A"/>
    <w:rsid w:val="00603D58"/>
    <w:rsid w:val="00610D35"/>
    <w:rsid w:val="00611E8B"/>
    <w:rsid w:val="006144E5"/>
    <w:rsid w:val="006201F4"/>
    <w:rsid w:val="00622F48"/>
    <w:rsid w:val="00623BFB"/>
    <w:rsid w:val="0062412F"/>
    <w:rsid w:val="0062470D"/>
    <w:rsid w:val="00625EB6"/>
    <w:rsid w:val="00627851"/>
    <w:rsid w:val="00627E3D"/>
    <w:rsid w:val="00637E6B"/>
    <w:rsid w:val="00650DC1"/>
    <w:rsid w:val="00651D94"/>
    <w:rsid w:val="00653F05"/>
    <w:rsid w:val="006542DA"/>
    <w:rsid w:val="00665708"/>
    <w:rsid w:val="00670179"/>
    <w:rsid w:val="0067352E"/>
    <w:rsid w:val="00673AA4"/>
    <w:rsid w:val="00675BAF"/>
    <w:rsid w:val="006805C1"/>
    <w:rsid w:val="00680D27"/>
    <w:rsid w:val="00684002"/>
    <w:rsid w:val="00684F02"/>
    <w:rsid w:val="00685A7E"/>
    <w:rsid w:val="0069006A"/>
    <w:rsid w:val="0069288F"/>
    <w:rsid w:val="00692D20"/>
    <w:rsid w:val="00695335"/>
    <w:rsid w:val="00695CC0"/>
    <w:rsid w:val="0069778C"/>
    <w:rsid w:val="006A388C"/>
    <w:rsid w:val="006A7DD7"/>
    <w:rsid w:val="006B3EEB"/>
    <w:rsid w:val="006C3A47"/>
    <w:rsid w:val="006C4F52"/>
    <w:rsid w:val="006C7996"/>
    <w:rsid w:val="006D12B3"/>
    <w:rsid w:val="006D4C36"/>
    <w:rsid w:val="006D5134"/>
    <w:rsid w:val="006E1257"/>
    <w:rsid w:val="006E173F"/>
    <w:rsid w:val="006E1EA4"/>
    <w:rsid w:val="006E26EF"/>
    <w:rsid w:val="006E4186"/>
    <w:rsid w:val="006E4DBC"/>
    <w:rsid w:val="006E6145"/>
    <w:rsid w:val="006E7810"/>
    <w:rsid w:val="006F4272"/>
    <w:rsid w:val="006F4D5F"/>
    <w:rsid w:val="007004AE"/>
    <w:rsid w:val="0070120F"/>
    <w:rsid w:val="007022AD"/>
    <w:rsid w:val="0070696E"/>
    <w:rsid w:val="00707486"/>
    <w:rsid w:val="00715C03"/>
    <w:rsid w:val="00716AD5"/>
    <w:rsid w:val="00721813"/>
    <w:rsid w:val="0072781B"/>
    <w:rsid w:val="00733638"/>
    <w:rsid w:val="00735CA1"/>
    <w:rsid w:val="00742221"/>
    <w:rsid w:val="0075203A"/>
    <w:rsid w:val="007575B9"/>
    <w:rsid w:val="0076219D"/>
    <w:rsid w:val="00766D9D"/>
    <w:rsid w:val="00773355"/>
    <w:rsid w:val="00773DDE"/>
    <w:rsid w:val="00782594"/>
    <w:rsid w:val="00782FB5"/>
    <w:rsid w:val="00790EFE"/>
    <w:rsid w:val="00793ED9"/>
    <w:rsid w:val="00794417"/>
    <w:rsid w:val="00796F45"/>
    <w:rsid w:val="007A294B"/>
    <w:rsid w:val="007A3850"/>
    <w:rsid w:val="007A4C1D"/>
    <w:rsid w:val="007A5948"/>
    <w:rsid w:val="007B07ED"/>
    <w:rsid w:val="007B136F"/>
    <w:rsid w:val="007B5DEF"/>
    <w:rsid w:val="007B7975"/>
    <w:rsid w:val="007C06D3"/>
    <w:rsid w:val="007C4BB2"/>
    <w:rsid w:val="007C52B9"/>
    <w:rsid w:val="007C7A12"/>
    <w:rsid w:val="007C7ED2"/>
    <w:rsid w:val="007D24DE"/>
    <w:rsid w:val="007D32A9"/>
    <w:rsid w:val="007D4005"/>
    <w:rsid w:val="007D7690"/>
    <w:rsid w:val="007E4EB3"/>
    <w:rsid w:val="007E56B6"/>
    <w:rsid w:val="007E70CF"/>
    <w:rsid w:val="007F212B"/>
    <w:rsid w:val="007F70B3"/>
    <w:rsid w:val="00802ADC"/>
    <w:rsid w:val="00802B0D"/>
    <w:rsid w:val="008037AB"/>
    <w:rsid w:val="00803B8F"/>
    <w:rsid w:val="00805A66"/>
    <w:rsid w:val="00810577"/>
    <w:rsid w:val="008109DB"/>
    <w:rsid w:val="008123B7"/>
    <w:rsid w:val="008128D6"/>
    <w:rsid w:val="00815EB0"/>
    <w:rsid w:val="0083115E"/>
    <w:rsid w:val="00833E73"/>
    <w:rsid w:val="008362E2"/>
    <w:rsid w:val="008371EE"/>
    <w:rsid w:val="00837CD4"/>
    <w:rsid w:val="00840368"/>
    <w:rsid w:val="00840836"/>
    <w:rsid w:val="0084254C"/>
    <w:rsid w:val="008429C5"/>
    <w:rsid w:val="00847697"/>
    <w:rsid w:val="00851053"/>
    <w:rsid w:val="00860C67"/>
    <w:rsid w:val="00861273"/>
    <w:rsid w:val="00861C93"/>
    <w:rsid w:val="00865742"/>
    <w:rsid w:val="00866B8C"/>
    <w:rsid w:val="00870A0A"/>
    <w:rsid w:val="008766D2"/>
    <w:rsid w:val="00885B13"/>
    <w:rsid w:val="00886163"/>
    <w:rsid w:val="00887C3D"/>
    <w:rsid w:val="008901EF"/>
    <w:rsid w:val="008942DB"/>
    <w:rsid w:val="00897C0B"/>
    <w:rsid w:val="008A14B4"/>
    <w:rsid w:val="008A2F66"/>
    <w:rsid w:val="008A3942"/>
    <w:rsid w:val="008A5DB0"/>
    <w:rsid w:val="008B06AC"/>
    <w:rsid w:val="008B249E"/>
    <w:rsid w:val="008C19BB"/>
    <w:rsid w:val="008C673C"/>
    <w:rsid w:val="008D7022"/>
    <w:rsid w:val="008E210E"/>
    <w:rsid w:val="008E79D8"/>
    <w:rsid w:val="008F3315"/>
    <w:rsid w:val="008F5CF8"/>
    <w:rsid w:val="008F63E2"/>
    <w:rsid w:val="00903C4D"/>
    <w:rsid w:val="00913CF5"/>
    <w:rsid w:val="00913E73"/>
    <w:rsid w:val="00917EFE"/>
    <w:rsid w:val="00920A3C"/>
    <w:rsid w:val="00926C56"/>
    <w:rsid w:val="00934215"/>
    <w:rsid w:val="009356C1"/>
    <w:rsid w:val="00941F91"/>
    <w:rsid w:val="0095786C"/>
    <w:rsid w:val="00966D5E"/>
    <w:rsid w:val="00967D88"/>
    <w:rsid w:val="00974189"/>
    <w:rsid w:val="00976BBD"/>
    <w:rsid w:val="0098297B"/>
    <w:rsid w:val="00987892"/>
    <w:rsid w:val="00987A9F"/>
    <w:rsid w:val="009945EB"/>
    <w:rsid w:val="00996169"/>
    <w:rsid w:val="00996EB6"/>
    <w:rsid w:val="009A17FE"/>
    <w:rsid w:val="009A4B87"/>
    <w:rsid w:val="009A4C14"/>
    <w:rsid w:val="009A51F6"/>
    <w:rsid w:val="009A675D"/>
    <w:rsid w:val="009B1415"/>
    <w:rsid w:val="009B26E8"/>
    <w:rsid w:val="009B789E"/>
    <w:rsid w:val="009C17BB"/>
    <w:rsid w:val="009C5190"/>
    <w:rsid w:val="009C5886"/>
    <w:rsid w:val="009D65C1"/>
    <w:rsid w:val="009D7261"/>
    <w:rsid w:val="009E0011"/>
    <w:rsid w:val="009E32DC"/>
    <w:rsid w:val="009F1300"/>
    <w:rsid w:val="009F54A6"/>
    <w:rsid w:val="009F5A3B"/>
    <w:rsid w:val="00A05685"/>
    <w:rsid w:val="00A07901"/>
    <w:rsid w:val="00A225B0"/>
    <w:rsid w:val="00A31481"/>
    <w:rsid w:val="00A41770"/>
    <w:rsid w:val="00A4442C"/>
    <w:rsid w:val="00A445CB"/>
    <w:rsid w:val="00A4567F"/>
    <w:rsid w:val="00A46851"/>
    <w:rsid w:val="00A51BDA"/>
    <w:rsid w:val="00A537FA"/>
    <w:rsid w:val="00A63788"/>
    <w:rsid w:val="00A71EA7"/>
    <w:rsid w:val="00A74488"/>
    <w:rsid w:val="00A75137"/>
    <w:rsid w:val="00A767C8"/>
    <w:rsid w:val="00A77E62"/>
    <w:rsid w:val="00A86895"/>
    <w:rsid w:val="00A8747D"/>
    <w:rsid w:val="00A90203"/>
    <w:rsid w:val="00A96AFC"/>
    <w:rsid w:val="00AA6F1F"/>
    <w:rsid w:val="00AB1634"/>
    <w:rsid w:val="00AB167D"/>
    <w:rsid w:val="00AB741A"/>
    <w:rsid w:val="00AC0ABE"/>
    <w:rsid w:val="00AC2ED8"/>
    <w:rsid w:val="00AC3721"/>
    <w:rsid w:val="00AC4899"/>
    <w:rsid w:val="00AC51C6"/>
    <w:rsid w:val="00AC584C"/>
    <w:rsid w:val="00AC5A3D"/>
    <w:rsid w:val="00AC6513"/>
    <w:rsid w:val="00AC673F"/>
    <w:rsid w:val="00AC7011"/>
    <w:rsid w:val="00AC7EB3"/>
    <w:rsid w:val="00AD5DF5"/>
    <w:rsid w:val="00AE13EE"/>
    <w:rsid w:val="00AE25EA"/>
    <w:rsid w:val="00AE528B"/>
    <w:rsid w:val="00AE5E57"/>
    <w:rsid w:val="00AF4581"/>
    <w:rsid w:val="00AF6543"/>
    <w:rsid w:val="00B019EC"/>
    <w:rsid w:val="00B07B93"/>
    <w:rsid w:val="00B07E85"/>
    <w:rsid w:val="00B10BFE"/>
    <w:rsid w:val="00B11358"/>
    <w:rsid w:val="00B162B5"/>
    <w:rsid w:val="00B16D96"/>
    <w:rsid w:val="00B25ACD"/>
    <w:rsid w:val="00B273E2"/>
    <w:rsid w:val="00B3455A"/>
    <w:rsid w:val="00B40AE0"/>
    <w:rsid w:val="00B47104"/>
    <w:rsid w:val="00B5476A"/>
    <w:rsid w:val="00B60BED"/>
    <w:rsid w:val="00B75098"/>
    <w:rsid w:val="00B81AB1"/>
    <w:rsid w:val="00B86932"/>
    <w:rsid w:val="00B933A7"/>
    <w:rsid w:val="00B941CF"/>
    <w:rsid w:val="00BA21AE"/>
    <w:rsid w:val="00BA2EE9"/>
    <w:rsid w:val="00BA4699"/>
    <w:rsid w:val="00BA5AC3"/>
    <w:rsid w:val="00BB3001"/>
    <w:rsid w:val="00BB3628"/>
    <w:rsid w:val="00BC4036"/>
    <w:rsid w:val="00BD148A"/>
    <w:rsid w:val="00BD48F2"/>
    <w:rsid w:val="00BD59F1"/>
    <w:rsid w:val="00BD5A63"/>
    <w:rsid w:val="00BE3952"/>
    <w:rsid w:val="00BE3BAD"/>
    <w:rsid w:val="00BE7139"/>
    <w:rsid w:val="00BF17B5"/>
    <w:rsid w:val="00BF39D9"/>
    <w:rsid w:val="00C01574"/>
    <w:rsid w:val="00C04FBF"/>
    <w:rsid w:val="00C24650"/>
    <w:rsid w:val="00C4502C"/>
    <w:rsid w:val="00C51B92"/>
    <w:rsid w:val="00C60399"/>
    <w:rsid w:val="00C67423"/>
    <w:rsid w:val="00C7378B"/>
    <w:rsid w:val="00C75D7A"/>
    <w:rsid w:val="00C77D08"/>
    <w:rsid w:val="00C92084"/>
    <w:rsid w:val="00C9430A"/>
    <w:rsid w:val="00C97667"/>
    <w:rsid w:val="00CA1AFC"/>
    <w:rsid w:val="00CA5D44"/>
    <w:rsid w:val="00CB1799"/>
    <w:rsid w:val="00CB1A7E"/>
    <w:rsid w:val="00CB5610"/>
    <w:rsid w:val="00CB66DE"/>
    <w:rsid w:val="00CC5640"/>
    <w:rsid w:val="00CC5B78"/>
    <w:rsid w:val="00CD3200"/>
    <w:rsid w:val="00CD552F"/>
    <w:rsid w:val="00CE1D62"/>
    <w:rsid w:val="00CE2020"/>
    <w:rsid w:val="00CE259C"/>
    <w:rsid w:val="00CE4FC3"/>
    <w:rsid w:val="00CE5D7B"/>
    <w:rsid w:val="00CF35A0"/>
    <w:rsid w:val="00CF456C"/>
    <w:rsid w:val="00CF4784"/>
    <w:rsid w:val="00D03497"/>
    <w:rsid w:val="00D04318"/>
    <w:rsid w:val="00D04BE0"/>
    <w:rsid w:val="00D05366"/>
    <w:rsid w:val="00D103CB"/>
    <w:rsid w:val="00D2122D"/>
    <w:rsid w:val="00D21907"/>
    <w:rsid w:val="00D22B74"/>
    <w:rsid w:val="00D249D6"/>
    <w:rsid w:val="00D333DE"/>
    <w:rsid w:val="00D42257"/>
    <w:rsid w:val="00D45E8F"/>
    <w:rsid w:val="00D57E01"/>
    <w:rsid w:val="00D62941"/>
    <w:rsid w:val="00D636B9"/>
    <w:rsid w:val="00D76283"/>
    <w:rsid w:val="00D81304"/>
    <w:rsid w:val="00D84489"/>
    <w:rsid w:val="00D91213"/>
    <w:rsid w:val="00DA1477"/>
    <w:rsid w:val="00DA2CFD"/>
    <w:rsid w:val="00DA2ECE"/>
    <w:rsid w:val="00DA30CE"/>
    <w:rsid w:val="00DA3F51"/>
    <w:rsid w:val="00DA68E9"/>
    <w:rsid w:val="00DA76FB"/>
    <w:rsid w:val="00DB2193"/>
    <w:rsid w:val="00DB551A"/>
    <w:rsid w:val="00DB72BE"/>
    <w:rsid w:val="00DC3B8A"/>
    <w:rsid w:val="00DC4234"/>
    <w:rsid w:val="00DC587F"/>
    <w:rsid w:val="00DE1B5A"/>
    <w:rsid w:val="00DE30F8"/>
    <w:rsid w:val="00DF25B9"/>
    <w:rsid w:val="00E036A7"/>
    <w:rsid w:val="00E03B3C"/>
    <w:rsid w:val="00E110B9"/>
    <w:rsid w:val="00E22DDE"/>
    <w:rsid w:val="00E233D1"/>
    <w:rsid w:val="00E2653E"/>
    <w:rsid w:val="00E355A4"/>
    <w:rsid w:val="00E407DD"/>
    <w:rsid w:val="00E411A7"/>
    <w:rsid w:val="00E4251A"/>
    <w:rsid w:val="00E44B08"/>
    <w:rsid w:val="00E51A44"/>
    <w:rsid w:val="00E551DC"/>
    <w:rsid w:val="00E56178"/>
    <w:rsid w:val="00E61463"/>
    <w:rsid w:val="00E63A08"/>
    <w:rsid w:val="00E65A56"/>
    <w:rsid w:val="00E76786"/>
    <w:rsid w:val="00E803B7"/>
    <w:rsid w:val="00E86F7C"/>
    <w:rsid w:val="00E91B1F"/>
    <w:rsid w:val="00E925AF"/>
    <w:rsid w:val="00E92C3B"/>
    <w:rsid w:val="00E9379F"/>
    <w:rsid w:val="00E96691"/>
    <w:rsid w:val="00EA2321"/>
    <w:rsid w:val="00EA4515"/>
    <w:rsid w:val="00EA5D2C"/>
    <w:rsid w:val="00EB3F82"/>
    <w:rsid w:val="00EB5948"/>
    <w:rsid w:val="00EC165B"/>
    <w:rsid w:val="00EC19D0"/>
    <w:rsid w:val="00EC60E5"/>
    <w:rsid w:val="00ED0D72"/>
    <w:rsid w:val="00ED4EC7"/>
    <w:rsid w:val="00ED5230"/>
    <w:rsid w:val="00EE014E"/>
    <w:rsid w:val="00EE5AFE"/>
    <w:rsid w:val="00EF4FC2"/>
    <w:rsid w:val="00EF6E85"/>
    <w:rsid w:val="00EF7E23"/>
    <w:rsid w:val="00F0109D"/>
    <w:rsid w:val="00F04F4B"/>
    <w:rsid w:val="00F05E2D"/>
    <w:rsid w:val="00F125F0"/>
    <w:rsid w:val="00F14C3A"/>
    <w:rsid w:val="00F17816"/>
    <w:rsid w:val="00F2165D"/>
    <w:rsid w:val="00F22D83"/>
    <w:rsid w:val="00F2686D"/>
    <w:rsid w:val="00F27680"/>
    <w:rsid w:val="00F34F14"/>
    <w:rsid w:val="00F35BFC"/>
    <w:rsid w:val="00F409DA"/>
    <w:rsid w:val="00F4251E"/>
    <w:rsid w:val="00F447EE"/>
    <w:rsid w:val="00F454D2"/>
    <w:rsid w:val="00F45D85"/>
    <w:rsid w:val="00F52D28"/>
    <w:rsid w:val="00F57E8A"/>
    <w:rsid w:val="00F70023"/>
    <w:rsid w:val="00F71503"/>
    <w:rsid w:val="00F71FD8"/>
    <w:rsid w:val="00F72711"/>
    <w:rsid w:val="00F729AF"/>
    <w:rsid w:val="00F7408C"/>
    <w:rsid w:val="00F865C4"/>
    <w:rsid w:val="00F92BA1"/>
    <w:rsid w:val="00F952BC"/>
    <w:rsid w:val="00FA0688"/>
    <w:rsid w:val="00FA22A2"/>
    <w:rsid w:val="00FB1E2F"/>
    <w:rsid w:val="00FB318E"/>
    <w:rsid w:val="00FB3ED3"/>
    <w:rsid w:val="00FC010B"/>
    <w:rsid w:val="00FC1428"/>
    <w:rsid w:val="00FC363D"/>
    <w:rsid w:val="00FC5BB8"/>
    <w:rsid w:val="00FD1A33"/>
    <w:rsid w:val="00FD40F2"/>
    <w:rsid w:val="00FD5B8A"/>
    <w:rsid w:val="00FE0B6C"/>
    <w:rsid w:val="00FE2D16"/>
    <w:rsid w:val="00FE44DB"/>
    <w:rsid w:val="00FE508D"/>
    <w:rsid w:val="00FE6427"/>
    <w:rsid w:val="00FF18F5"/>
    <w:rsid w:val="00FF3F65"/>
    <w:rsid w:val="00FF404D"/>
    <w:rsid w:val="00FF4AFF"/>
    <w:rsid w:val="00FF6C4C"/>
    <w:rsid w:val="00FF7435"/>
    <w:rsid w:val="00FF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909"/>
    <w:pPr>
      <w:spacing w:after="120"/>
    </w:pPr>
    <w:rPr>
      <w:rFonts w:ascii="Frutiger LT Com 55 Roman" w:hAnsi="Frutiger LT Com 55 Roman"/>
      <w:sz w:val="20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887C3D"/>
    <w:pPr>
      <w:keepNext/>
      <w:keepLines/>
      <w:spacing w:before="400" w:line="240" w:lineRule="auto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7C3D"/>
    <w:pPr>
      <w:keepNext/>
      <w:keepLines/>
      <w:spacing w:before="320" w:after="60" w:line="240" w:lineRule="auto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87C3D"/>
    <w:pPr>
      <w:keepNext/>
      <w:keepLines/>
      <w:spacing w:before="200" w:after="60" w:line="240" w:lineRule="auto"/>
      <w:outlineLvl w:val="2"/>
    </w:pPr>
    <w:rPr>
      <w:rFonts w:ascii="Frutiger LT Com 45 Light" w:eastAsiaTheme="majorEastAsia" w:hAnsi="Frutiger LT Com 45 Light" w:cstheme="majorBidi"/>
      <w:b/>
      <w:color w:val="003764"/>
      <w:sz w:val="22"/>
      <w:szCs w:val="24"/>
    </w:rPr>
  </w:style>
  <w:style w:type="paragraph" w:styleId="Ttulo4">
    <w:name w:val="heading 4"/>
    <w:basedOn w:val="Ttulo3"/>
    <w:next w:val="Normal"/>
    <w:link w:val="Ttulo4Car"/>
    <w:uiPriority w:val="9"/>
    <w:unhideWhenUsed/>
    <w:rsid w:val="00006EFF"/>
    <w:pPr>
      <w:outlineLvl w:val="3"/>
    </w:pPr>
  </w:style>
  <w:style w:type="paragraph" w:styleId="Ttulo5">
    <w:name w:val="heading 5"/>
    <w:basedOn w:val="Ttulo4"/>
    <w:next w:val="Normal"/>
    <w:link w:val="Ttulo5Car"/>
    <w:uiPriority w:val="9"/>
    <w:unhideWhenUsed/>
    <w:rsid w:val="00006EFF"/>
    <w:pPr>
      <w:outlineLvl w:val="4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TtuloCar">
    <w:name w:val="Título Car"/>
    <w:basedOn w:val="Fuentedeprrafopredeter"/>
    <w:link w:val="Ttulo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Ttulo1Car">
    <w:name w:val="Título 1 Car"/>
    <w:basedOn w:val="Fuentedeprrafopredeter"/>
    <w:link w:val="Ttulo1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40"/>
      <w:szCs w:val="32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7E62"/>
  </w:style>
  <w:style w:type="paragraph" w:styleId="Piedepgina">
    <w:name w:val="footer"/>
    <w:basedOn w:val="Normal"/>
    <w:link w:val="PiedepginaCar"/>
    <w:uiPriority w:val="99"/>
    <w:unhideWhenUsed/>
    <w:rsid w:val="006A388C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A388C"/>
    <w:rPr>
      <w:rFonts w:ascii="Frutiger LT Com 45 Light" w:hAnsi="Frutiger LT Com 45 Light"/>
      <w:sz w:val="14"/>
    </w:rPr>
  </w:style>
  <w:style w:type="character" w:customStyle="1" w:styleId="Ttulo2Car">
    <w:name w:val="Título 2 Car"/>
    <w:basedOn w:val="Fuentedeprrafopredeter"/>
    <w:link w:val="Ttulo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aconcuadrcula">
    <w:name w:val="Table Grid"/>
    <w:basedOn w:val="Tabla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a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a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</w:tblStylePr>
  </w:style>
  <w:style w:type="numbering" w:customStyle="1" w:styleId="ListNumbers">
    <w:name w:val="ListNumbers"/>
    <w:uiPriority w:val="99"/>
    <w:rsid w:val="00EF6E85"/>
    <w:pPr>
      <w:numPr>
        <w:numId w:val="4"/>
      </w:numPr>
    </w:pPr>
  </w:style>
  <w:style w:type="paragraph" w:styleId="Listaconnmeros4">
    <w:name w:val="List Number 4"/>
    <w:basedOn w:val="Normal"/>
    <w:uiPriority w:val="99"/>
    <w:semiHidden/>
    <w:unhideWhenUsed/>
    <w:rsid w:val="00D04BE0"/>
    <w:pPr>
      <w:numPr>
        <w:numId w:val="1"/>
      </w:numPr>
      <w:ind w:left="1208" w:hanging="357"/>
      <w:contextualSpacing/>
    </w:pPr>
  </w:style>
  <w:style w:type="character" w:styleId="Hipervnculo">
    <w:name w:val="Hyperlink"/>
    <w:basedOn w:val="Fuentedeprrafopredeter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3"/>
      </w:numPr>
    </w:pPr>
  </w:style>
  <w:style w:type="paragraph" w:styleId="Listaconnmeros">
    <w:name w:val="List Number"/>
    <w:basedOn w:val="Normal"/>
    <w:uiPriority w:val="99"/>
    <w:unhideWhenUsed/>
    <w:qFormat/>
    <w:rsid w:val="00D04BE0"/>
    <w:pPr>
      <w:numPr>
        <w:numId w:val="4"/>
      </w:numPr>
      <w:contextualSpacing/>
    </w:pPr>
  </w:style>
  <w:style w:type="paragraph" w:styleId="Listaconvietas">
    <w:name w:val="List Bullet"/>
    <w:basedOn w:val="Normal"/>
    <w:uiPriority w:val="99"/>
    <w:unhideWhenUsed/>
    <w:qFormat/>
    <w:rsid w:val="008429C5"/>
    <w:pPr>
      <w:numPr>
        <w:numId w:val="3"/>
      </w:numPr>
      <w:contextualSpacing/>
    </w:pPr>
  </w:style>
  <w:style w:type="paragraph" w:styleId="Listaconvietas2">
    <w:name w:val="List Bullet 2"/>
    <w:basedOn w:val="Normal"/>
    <w:uiPriority w:val="99"/>
    <w:unhideWhenUsed/>
    <w:rsid w:val="00192D2B"/>
    <w:pPr>
      <w:numPr>
        <w:ilvl w:val="1"/>
        <w:numId w:val="3"/>
      </w:numPr>
      <w:contextualSpacing/>
    </w:pPr>
  </w:style>
  <w:style w:type="paragraph" w:styleId="Listaconvietas3">
    <w:name w:val="List Bullet 3"/>
    <w:basedOn w:val="Normal"/>
    <w:uiPriority w:val="99"/>
    <w:unhideWhenUsed/>
    <w:rsid w:val="00192D2B"/>
    <w:pPr>
      <w:numPr>
        <w:ilvl w:val="2"/>
        <w:numId w:val="3"/>
      </w:numPr>
      <w:ind w:left="851"/>
      <w:contextualSpacing/>
    </w:pPr>
  </w:style>
  <w:style w:type="paragraph" w:styleId="Listaconvietas4">
    <w:name w:val="List Bullet 4"/>
    <w:basedOn w:val="Normal"/>
    <w:uiPriority w:val="99"/>
    <w:unhideWhenUsed/>
    <w:rsid w:val="008429C5"/>
    <w:pPr>
      <w:numPr>
        <w:ilvl w:val="3"/>
        <w:numId w:val="3"/>
      </w:numPr>
      <w:ind w:left="1135"/>
      <w:contextualSpacing/>
    </w:pPr>
  </w:style>
  <w:style w:type="paragraph" w:styleId="Listaconvietas5">
    <w:name w:val="List Bullet 5"/>
    <w:basedOn w:val="Normal"/>
    <w:uiPriority w:val="99"/>
    <w:unhideWhenUsed/>
    <w:rsid w:val="008429C5"/>
    <w:pPr>
      <w:numPr>
        <w:ilvl w:val="4"/>
        <w:numId w:val="3"/>
      </w:numPr>
      <w:ind w:left="1418"/>
      <w:contextualSpacing/>
    </w:pPr>
  </w:style>
  <w:style w:type="paragraph" w:styleId="Listaconnmeros2">
    <w:name w:val="List Number 2"/>
    <w:basedOn w:val="Normal"/>
    <w:uiPriority w:val="99"/>
    <w:unhideWhenUsed/>
    <w:rsid w:val="00D04BE0"/>
    <w:pPr>
      <w:numPr>
        <w:ilvl w:val="1"/>
        <w:numId w:val="4"/>
      </w:numPr>
      <w:contextualSpacing/>
    </w:pPr>
  </w:style>
  <w:style w:type="paragraph" w:styleId="Listaconnmeros3">
    <w:name w:val="List Number 3"/>
    <w:basedOn w:val="Normal"/>
    <w:uiPriority w:val="99"/>
    <w:unhideWhenUsed/>
    <w:rsid w:val="00D04BE0"/>
    <w:pPr>
      <w:numPr>
        <w:ilvl w:val="2"/>
        <w:numId w:val="4"/>
      </w:numPr>
      <w:ind w:left="851"/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D04BE0"/>
    <w:pPr>
      <w:numPr>
        <w:numId w:val="2"/>
      </w:numPr>
      <w:ind w:left="1491" w:hanging="357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D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6"/>
      </w:numPr>
      <w:tabs>
        <w:tab w:val="right" w:leader="dot" w:pos="9628"/>
      </w:tabs>
      <w:spacing w:before="80" w:after="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103CB"/>
    <w:pPr>
      <w:numPr>
        <w:numId w:val="6"/>
      </w:numPr>
      <w:spacing w:before="120" w:after="0"/>
      <w:contextualSpacing/>
    </w:pPr>
    <w:rPr>
      <w:rFonts w:cs="Times New Roman (Body CS)"/>
      <w:b/>
    </w:rPr>
  </w:style>
  <w:style w:type="paragraph" w:styleId="TD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6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5"/>
      </w:numPr>
    </w:pPr>
  </w:style>
  <w:style w:type="character" w:customStyle="1" w:styleId="Ttulo4Car">
    <w:name w:val="Título 4 Car"/>
    <w:basedOn w:val="Fuentedeprrafopredeter"/>
    <w:link w:val="Ttulo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anormal4">
    <w:name w:val="Plain Table 4"/>
    <w:basedOn w:val="Tabla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link w:val="PrrafodelistaCar"/>
    <w:uiPriority w:val="1"/>
    <w:qFormat/>
    <w:rsid w:val="00782FB5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character" w:customStyle="1" w:styleId="SubttuloCar">
    <w:name w:val="Subtítulo Car"/>
    <w:basedOn w:val="Fuentedeprrafopredeter"/>
    <w:link w:val="Subttulo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a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anormal"/>
    <w:next w:val="Tablaconcuadrcula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a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character" w:customStyle="1" w:styleId="PrrafodelistaCar">
    <w:name w:val="Párrafo de lista Car"/>
    <w:basedOn w:val="Fuentedeprrafopredeter"/>
    <w:link w:val="Prrafodelista"/>
    <w:uiPriority w:val="1"/>
    <w:rsid w:val="009D65C1"/>
    <w:rPr>
      <w:rFonts w:ascii="Frutiger LT Com 55 Roman" w:hAnsi="Frutiger LT Com 55 Roman"/>
      <w:sz w:val="20"/>
      <w:lang w:val="en-US"/>
    </w:rPr>
  </w:style>
  <w:style w:type="character" w:customStyle="1" w:styleId="hps">
    <w:name w:val="hps"/>
    <w:basedOn w:val="Fuentedeprrafopredeter"/>
    <w:rsid w:val="009D65C1"/>
  </w:style>
  <w:style w:type="character" w:styleId="Mencinsinresolver">
    <w:name w:val="Unresolved Mention"/>
    <w:basedOn w:val="Fuentedeprrafopredeter"/>
    <w:uiPriority w:val="99"/>
    <w:semiHidden/>
    <w:unhideWhenUsed/>
    <w:rsid w:val="008B06A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A4699"/>
    <w:rPr>
      <w:color w:val="954F72" w:themeColor="followedHyperlink"/>
      <w:u w:val="single"/>
    </w:rPr>
  </w:style>
  <w:style w:type="paragraph" w:styleId="Textoindependiente">
    <w:name w:val="Body Text"/>
    <w:basedOn w:val="Normal"/>
    <w:link w:val="TextoindependienteCar"/>
    <w:uiPriority w:val="1"/>
    <w:qFormat/>
    <w:rsid w:val="00BD48F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D48F2"/>
    <w:rPr>
      <w:rFonts w:ascii="Tahoma" w:eastAsia="Tahoma" w:hAnsi="Tahoma" w:cs="Tahoma"/>
      <w:sz w:val="20"/>
      <w:szCs w:val="20"/>
      <w:lang w:val="es-ES"/>
    </w:rPr>
  </w:style>
  <w:style w:type="table" w:customStyle="1" w:styleId="TableNormal">
    <w:name w:val="Table Normal"/>
    <w:uiPriority w:val="2"/>
    <w:semiHidden/>
    <w:unhideWhenUsed/>
    <w:qFormat/>
    <w:rsid w:val="002B13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B13F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2"/>
      <w:lang w:val="es-ES"/>
    </w:rPr>
  </w:style>
  <w:style w:type="paragraph" w:customStyle="1" w:styleId="paragraph">
    <w:name w:val="paragraph"/>
    <w:basedOn w:val="Normal"/>
    <w:rsid w:val="00262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customStyle="1" w:styleId="Default">
    <w:name w:val="Default"/>
    <w:rsid w:val="006201F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numbering" w:customStyle="1" w:styleId="Listaactual1">
    <w:name w:val="Lista actual1"/>
    <w:uiPriority w:val="99"/>
    <w:rsid w:val="00A4567F"/>
    <w:pPr>
      <w:numPr>
        <w:numId w:val="8"/>
      </w:numPr>
    </w:pPr>
  </w:style>
  <w:style w:type="numbering" w:customStyle="1" w:styleId="Listaactual2">
    <w:name w:val="Lista actual2"/>
    <w:uiPriority w:val="99"/>
    <w:rsid w:val="00A4567F"/>
    <w:pPr>
      <w:numPr>
        <w:numId w:val="9"/>
      </w:numPr>
    </w:pPr>
  </w:style>
  <w:style w:type="numbering" w:customStyle="1" w:styleId="Listaactual3">
    <w:name w:val="Lista actual3"/>
    <w:uiPriority w:val="99"/>
    <w:rsid w:val="00A4567F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55632-D455-5E4D-8DC4-8B3869247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WSI_doc_cover_v4.0.dotx</Template>
  <TotalTime>1108</TotalTime>
  <Pages>8</Pages>
  <Words>746</Words>
  <Characters>4040</Characters>
  <Application>Microsoft Office Word</Application>
  <DocSecurity>0</DocSecurity>
  <Lines>180</Lines>
  <Paragraphs>57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Yasser Pushaina Rojas</cp:lastModifiedBy>
  <cp:revision>337</cp:revision>
  <cp:lastPrinted>2018-11-29T04:08:00Z</cp:lastPrinted>
  <dcterms:created xsi:type="dcterms:W3CDTF">2023-10-26T20:25:00Z</dcterms:created>
  <dcterms:modified xsi:type="dcterms:W3CDTF">2025-10-01T20:37:00Z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2025-09-09T19:56:18Z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3214f056-ea58-46aa-859c-c8df9580bc3e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